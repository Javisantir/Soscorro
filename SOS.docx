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E2C9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6874CB8" wp14:editId="223B6917">
                <wp:simplePos x="0" y="0"/>
                <wp:positionH relativeFrom="column">
                  <wp:posOffset>-203835</wp:posOffset>
                </wp:positionH>
                <wp:positionV relativeFrom="page">
                  <wp:posOffset>933450</wp:posOffset>
                </wp:positionV>
                <wp:extent cx="3938905" cy="9458325"/>
                <wp:effectExtent l="0" t="0" r="4445" b="952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458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0E9FA" id="Rectángulo 3" o:spid="_x0000_s1026" alt="rectángulo blanco para texto en portada" style="position:absolute;margin-left:-16.05pt;margin-top:73.5pt;width:310.15pt;height:744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/vfQIAAF8FAAAOAAAAZHJzL2Uyb0RvYy54bWysVFFv2yAQfp+0/4B4X+2ky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EC7E3AB" wp14:editId="0576092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548BC0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B5F079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C4A556B" wp14:editId="7700E6E7">
                      <wp:extent cx="3528695" cy="17716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71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8857DD" w14:textId="5D48F569" w:rsidR="00D077E9" w:rsidRPr="00BD4D86" w:rsidRDefault="00BD4D86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BD4D86">
                                    <w:rPr>
                                      <w:sz w:val="56"/>
                                      <w:szCs w:val="48"/>
                                    </w:rPr>
                                    <w:t>Diseño e implementación de un servicio web RESTful</w:t>
                                  </w:r>
                                  <w:r w:rsidR="00D077E9" w:rsidRPr="00BD4D86">
                                    <w:rPr>
                                      <w:sz w:val="56"/>
                                      <w:szCs w:val="48"/>
                                      <w:lang w:bidi="es-ES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4A55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" filled="f" stroked="f" strokeweight=".5pt">
                      <v:textbox>
                        <w:txbxContent>
                          <w:p w14:paraId="6D8857DD" w14:textId="5D48F569" w:rsidR="00D077E9" w:rsidRPr="00BD4D86" w:rsidRDefault="00BD4D86" w:rsidP="00D077E9">
                            <w:pPr>
                              <w:pStyle w:val="Ttulo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BD4D86">
                              <w:rPr>
                                <w:sz w:val="56"/>
                                <w:szCs w:val="48"/>
                              </w:rPr>
                              <w:t>Diseño e implementación de un servicio web RESTful</w:t>
                            </w:r>
                            <w:r w:rsidR="00D077E9" w:rsidRPr="00BD4D86">
                              <w:rPr>
                                <w:sz w:val="56"/>
                                <w:szCs w:val="48"/>
                                <w:lang w:bidi="es-ES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B426FE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E5325AE" wp14:editId="16D95E2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B891B6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0CB06F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2617B7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6E11C80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9AA6D5EB04444EAA8309FEA08F7C824C"/>
              </w:placeholder>
              <w15:appearance w15:val="hidden"/>
            </w:sdtPr>
            <w:sdtContent>
              <w:p w14:paraId="07D6C6B7" w14:textId="77777777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BD4D86">
                  <w:rPr>
                    <w:rStyle w:val="SubttuloCar"/>
                    <w:b w:val="0"/>
                    <w:noProof/>
                    <w:lang w:bidi="es-ES"/>
                  </w:rPr>
                  <w:t>16 abril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5592089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2BFCCA44" wp14:editId="1BE867F9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16F560A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E5F567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7319655" w14:textId="6CD0BF5F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D96FB2D164B14C8FA25DF9D77F1D2CF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BD4D86">
                  <w:rPr>
                    <w:noProof/>
                  </w:rPr>
                  <w:br/>
                  <w:t>Andrés Ollero Morales</w:t>
                </w:r>
                <w:r w:rsidR="00BD4D86">
                  <w:rPr>
                    <w:noProof/>
                  </w:rPr>
                  <w:br/>
                  <w:t>Víctor Arzoz Consuegra</w:t>
                </w:r>
                <w:r w:rsidR="00BD4D86">
                  <w:rPr>
                    <w:noProof/>
                  </w:rPr>
                  <w:br/>
                  <w:t>Javier Sánchez Tirados</w:t>
                </w:r>
              </w:sdtContent>
            </w:sdt>
          </w:p>
          <w:p w14:paraId="6460F698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0F614C" w14:textId="24B08021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E5D5F3" wp14:editId="2230311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1AD54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A1471C2" w14:textId="39835149" w:rsidR="00D077E9" w:rsidRDefault="00BD4D86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Introducción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6AF4ABC2" w14:textId="77777777" w:rsidTr="00BD4D86">
        <w:trPr>
          <w:trHeight w:val="4323"/>
        </w:trPr>
        <w:tc>
          <w:tcPr>
            <w:tcW w:w="9999" w:type="dxa"/>
          </w:tcPr>
          <w:p w14:paraId="130453F6" w14:textId="73460577" w:rsidR="00DF027C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Nuestro p</w:t>
            </w:r>
            <w:r w:rsidR="00386E78">
              <w:rPr>
                <w:noProof/>
              </w:rPr>
              <w:t>r</w:t>
            </w:r>
            <w:r>
              <w:rPr>
                <w:noProof/>
              </w:rPr>
              <w:t xml:space="preserve">oyecto se basa en el diseño y la creación de un servicio web con una conexión a una API y a una Base de datos en SQL. </w:t>
            </w:r>
            <w:r>
              <w:rPr>
                <w:noProof/>
              </w:rPr>
              <w:br/>
              <w:t>Para el diseño hemos usado las trablas proporcionadas en el enunciado de la práctica. Y para la implementación hemos usado la máquina virtual disponible en moodle.</w:t>
            </w:r>
          </w:p>
          <w:p w14:paraId="01836CE7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4ECAA960" w14:textId="15ECA5EB" w:rsidR="00386E78" w:rsidRDefault="00386E78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 xml:space="preserve">Nuestro diseño RestFull tiene el nombre de Soscorro que es el que aparece en las URI. Todas las URI comienzan por </w:t>
            </w:r>
            <w:r w:rsidR="00987863" w:rsidRPr="00987863">
              <w:rPr>
                <w:noProof/>
              </w:rPr>
              <w:t>http://localhost:8080/Soscorro/</w:t>
            </w:r>
          </w:p>
          <w:p w14:paraId="63EFEE80" w14:textId="77777777" w:rsidR="00BD4D86" w:rsidRDefault="00BD4D86" w:rsidP="00DF027C">
            <w:pPr>
              <w:pStyle w:val="Contenido"/>
              <w:rPr>
                <w:noProof/>
              </w:rPr>
            </w:pPr>
          </w:p>
          <w:p w14:paraId="2315B276" w14:textId="77777777" w:rsidR="00BD4D86" w:rsidRDefault="00BD4D86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Esta memoria se compone de 3 partes:</w:t>
            </w:r>
          </w:p>
          <w:p w14:paraId="776F7553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Tablas con operaciones de servicio, recursos de información, colecciones, contenedores, URI, verbos etc</w:t>
            </w:r>
          </w:p>
          <w:p w14:paraId="7F5D614F" w14:textId="77777777" w:rsidR="00BD4D86" w:rsidRDefault="00BD4D86" w:rsidP="00BD4D86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Muestreo de la ejecución de la operaciones del cliente REST</w:t>
            </w:r>
          </w:p>
          <w:p w14:paraId="6957DE36" w14:textId="2542665A" w:rsidR="00BD4D86" w:rsidRDefault="00BD4D86" w:rsidP="00BD4D86">
            <w:pPr>
              <w:pStyle w:val="Contenido"/>
              <w:ind w:left="360"/>
              <w:rPr>
                <w:noProof/>
              </w:rPr>
            </w:pPr>
          </w:p>
        </w:tc>
      </w:tr>
    </w:tbl>
    <w:p w14:paraId="72C4D837" w14:textId="77777777" w:rsidR="00BD4D86" w:rsidRDefault="00BD4D86">
      <w:r>
        <w:rPr>
          <w:b w:val="0"/>
        </w:rPr>
        <w:br w:type="page"/>
      </w:r>
    </w:p>
    <w:tbl>
      <w:tblPr>
        <w:tblStyle w:val="Tablaconcuadrcula1Claro-nfasis2"/>
        <w:tblW w:w="9999" w:type="dxa"/>
        <w:tblLook w:val="00A0" w:firstRow="1" w:lastRow="0" w:firstColumn="1" w:lastColumn="0" w:noHBand="0" w:noVBand="0"/>
      </w:tblPr>
      <w:tblGrid>
        <w:gridCol w:w="9999"/>
      </w:tblGrid>
      <w:tr w:rsidR="00DF027C" w14:paraId="0F9682F9" w14:textId="77777777" w:rsidTr="00146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9" w:type="dxa"/>
          </w:tcPr>
          <w:p w14:paraId="233AED79" w14:textId="2A56E113" w:rsidR="00BD4D86" w:rsidRDefault="00BD4D86" w:rsidP="00BD4D86">
            <w:pPr>
              <w:pStyle w:val="Ttulo1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lastRenderedPageBreak/>
              <w:t>Diseño RESTFULL</w:t>
            </w:r>
          </w:p>
          <w:tbl>
            <w:tblPr>
              <w:tblStyle w:val="Tablaconcuadrcula5oscura-nfasis6"/>
              <w:tblW w:w="9473" w:type="dxa"/>
              <w:tblLook w:val="04A0" w:firstRow="1" w:lastRow="0" w:firstColumn="1" w:lastColumn="0" w:noHBand="0" w:noVBand="1"/>
            </w:tblPr>
            <w:tblGrid>
              <w:gridCol w:w="2057"/>
              <w:gridCol w:w="3177"/>
              <w:gridCol w:w="4239"/>
            </w:tblGrid>
            <w:tr w:rsidR="00386E78" w:rsidRPr="00386E78" w14:paraId="609928A5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7A3FF87" w14:textId="77777777" w:rsidR="00386E78" w:rsidRPr="00386E78" w:rsidRDefault="00386E78" w:rsidP="00386E78">
                  <w:pPr>
                    <w:pStyle w:val="Contenido"/>
                    <w:rPr>
                      <w:b/>
                      <w:bCs/>
                    </w:rPr>
                  </w:pPr>
                  <w:r w:rsidRPr="00386E78">
                    <w:rPr>
                      <w:b/>
                      <w:bCs/>
                      <w:color w:val="0F0D29" w:themeColor="text1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298EA693" w14:textId="05AA3875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r w:rsidR="00146BE4">
                    <w:rPr>
                      <w:color w:val="0F0D29" w:themeColor="text1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users</w:t>
                  </w:r>
                  <w:proofErr w:type="spellEnd"/>
                </w:p>
              </w:tc>
            </w:tr>
            <w:tr w:rsidR="00AE62CC" w:rsidRPr="00386E78" w14:paraId="1BF2060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6EB93A9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09042D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GET</w:t>
                  </w:r>
                </w:p>
              </w:tc>
            </w:tr>
            <w:tr w:rsidR="00386E78" w:rsidRPr="00386E78" w14:paraId="388B47E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EDEA9B7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F21A38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 xml:space="preserve">Devuelve una lista con las 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uris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de todos los usuarios que cumplen con los del filtro de nombre, si existe</w:t>
                  </w:r>
                </w:p>
              </w:tc>
            </w:tr>
            <w:tr w:rsidR="00AE62CC" w:rsidRPr="00386E78" w14:paraId="138899A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5295A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0" w:type="auto"/>
                  <w:hideMark/>
                </w:tcPr>
                <w:p w14:paraId="45430F1D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namePattern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0" w:type="auto"/>
                  <w:hideMark/>
                </w:tcPr>
                <w:p w14:paraId="38A7AC4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Nombre real del usuario</w:t>
                  </w:r>
                </w:p>
              </w:tc>
            </w:tr>
            <w:tr w:rsidR="00AE62CC" w:rsidRPr="00386E78" w14:paraId="3A029A46" w14:textId="77777777" w:rsidTr="00AE62CC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7B5330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8334921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offset =</w:t>
                  </w:r>
                </w:p>
              </w:tc>
              <w:tc>
                <w:tcPr>
                  <w:tcW w:w="0" w:type="auto"/>
                  <w:hideMark/>
                </w:tcPr>
                <w:p w14:paraId="12895806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</w:tr>
            <w:tr w:rsidR="00AE62CC" w:rsidRPr="00386E78" w14:paraId="4848904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53CD5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55B833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count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0" w:type="auto"/>
                  <w:hideMark/>
                </w:tcPr>
                <w:p w14:paraId="62C55B33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</w:tr>
            <w:tr w:rsidR="00D900A7" w:rsidRPr="00386E78" w14:paraId="01B159D6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2D43BC7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b/>
                      <w:bCs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b/>
                      <w:bCs/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4306136A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200</w:t>
                  </w:r>
                </w:p>
              </w:tc>
              <w:tc>
                <w:tcPr>
                  <w:tcW w:w="0" w:type="auto"/>
                  <w:hideMark/>
                </w:tcPr>
                <w:p w14:paraId="5B23A658" w14:textId="77777777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OK + JSON</w:t>
                  </w:r>
                </w:p>
              </w:tc>
            </w:tr>
            <w:tr w:rsidR="00D900A7" w:rsidRPr="00386E78" w14:paraId="03AD50FD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693E1EB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bottom w:val="nil"/>
                    <w:right w:val="nil"/>
                  </w:tcBorders>
                </w:tcPr>
                <w:p w14:paraId="124EC213" w14:textId="404268A2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400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78143D" w14:textId="48411CA0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Bad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D900A7" w:rsidRPr="00386E78" w14:paraId="3026EA3F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59B42808" w14:textId="77777777" w:rsidR="00D900A7" w:rsidRPr="00386E78" w:rsidRDefault="00D900A7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bottom w:val="single" w:sz="4" w:space="0" w:color="auto"/>
                    <w:right w:val="nil"/>
                  </w:tcBorders>
                </w:tcPr>
                <w:p w14:paraId="6F709F88" w14:textId="5D3AD1BB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A5226F" w14:textId="2D5CBA56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518E0C9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C286D5D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F84C25" w14:textId="02136215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POST</w:t>
                  </w:r>
                </w:p>
              </w:tc>
            </w:tr>
            <w:tr w:rsidR="00AE62CC" w:rsidRPr="00386E78" w14:paraId="1BDBA468" w14:textId="77777777" w:rsidTr="00AE62CC">
              <w:trPr>
                <w:trHeight w:val="4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1860573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D8BEBA4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color w:val="0F0D29" w:themeColor="text1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color w:val="0F0D29" w:themeColor="text1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D900A7" w:rsidRPr="00386E78" w14:paraId="45640002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3EFB9A" w14:textId="77777777" w:rsidR="00386E78" w:rsidRPr="00386E78" w:rsidRDefault="00386E78" w:rsidP="00386E78">
                  <w:pPr>
                    <w:pStyle w:val="Contenido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0F472A46" w14:textId="1DF7463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 w:rsidRPr="00386E78">
                    <w:rPr>
                      <w:color w:val="0F0D29" w:themeColor="text1"/>
                      <w:lang w:eastAsia="es-ES"/>
                    </w:rPr>
                    <w:t>20</w:t>
                  </w:r>
                  <w:r w:rsidR="00A165BD">
                    <w:rPr>
                      <w:color w:val="0F0D29" w:themeColor="text1"/>
                      <w:lang w:eastAsia="es-ES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2D856A" w14:textId="13AC3D07" w:rsidR="00386E78" w:rsidRPr="00386E78" w:rsidRDefault="00A165BD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color w:val="0F0D29" w:themeColor="text1"/>
                      <w:sz w:val="24"/>
                      <w:szCs w:val="24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CREATED</w:t>
                  </w:r>
                  <w:r w:rsidR="00386E78" w:rsidRPr="00386E78">
                    <w:rPr>
                      <w:color w:val="0F0D29" w:themeColor="text1"/>
                      <w:lang w:eastAsia="es-ES"/>
                    </w:rPr>
                    <w:t xml:space="preserve"> + JSON</w:t>
                  </w:r>
                </w:p>
              </w:tc>
            </w:tr>
            <w:tr w:rsidR="00D900A7" w:rsidRPr="00386E78" w14:paraId="688FFE67" w14:textId="77777777" w:rsidTr="00AE62CC">
              <w:trPr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826AA81" w14:textId="77777777" w:rsidR="00D900A7" w:rsidRPr="00386E78" w:rsidRDefault="00D900A7" w:rsidP="00386E78">
                  <w:pPr>
                    <w:pStyle w:val="Contenido"/>
                    <w:rPr>
                      <w:color w:val="0F0D29" w:themeColor="text1"/>
                      <w:lang w:eastAsia="es-ES"/>
                    </w:rPr>
                  </w:pPr>
                </w:p>
              </w:tc>
              <w:tc>
                <w:tcPr>
                  <w:tcW w:w="0" w:type="auto"/>
                </w:tcPr>
                <w:p w14:paraId="2E680BFA" w14:textId="7459C013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r>
                    <w:rPr>
                      <w:color w:val="0F0D29" w:themeColor="text1"/>
                      <w:lang w:eastAsia="es-ES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14:paraId="68A04BFC" w14:textId="15FCB4D0" w:rsid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F0D29" w:themeColor="text1"/>
                      <w:lang w:eastAsia="es-ES"/>
                    </w:rPr>
                  </w:pPr>
                  <w:proofErr w:type="spellStart"/>
                  <w:r>
                    <w:rPr>
                      <w:color w:val="0F0D29" w:themeColor="text1"/>
                      <w:lang w:eastAsia="es-ES"/>
                    </w:rPr>
                    <w:t>Internal</w:t>
                  </w:r>
                  <w:proofErr w:type="spellEnd"/>
                  <w:r>
                    <w:rPr>
                      <w:color w:val="0F0D29" w:themeColor="text1"/>
                      <w:lang w:eastAsia="es-ES"/>
                    </w:rPr>
                    <w:t xml:space="preserve"> Server Error</w:t>
                  </w:r>
                </w:p>
              </w:tc>
            </w:tr>
            <w:tr w:rsidR="00A165BD" w:rsidRPr="00386E78" w14:paraId="1C2C43AE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8613807" w14:textId="77777777" w:rsidR="00386E78" w:rsidRPr="00386E78" w:rsidRDefault="00386E78" w:rsidP="00386E78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4AF1C37" w14:textId="77777777" w:rsidR="00386E78" w:rsidRPr="00386E78" w:rsidRDefault="00386E78" w:rsidP="00386E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CDA423F" w14:textId="77777777" w:rsidR="00386E78" w:rsidRPr="00386E78" w:rsidRDefault="00386E78" w:rsidP="00386E78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</w:p>
              </w:tc>
            </w:tr>
          </w:tbl>
          <w:p w14:paraId="30068123" w14:textId="77777777" w:rsidR="00386E78" w:rsidRPr="00386E78" w:rsidRDefault="00386E78" w:rsidP="00386E78">
            <w:pPr>
              <w:pStyle w:val="Contenido"/>
              <w:rPr>
                <w:noProof/>
                <w:sz w:val="32"/>
                <w:szCs w:val="24"/>
              </w:rPr>
            </w:pPr>
          </w:p>
          <w:tbl>
            <w:tblPr>
              <w:tblStyle w:val="Tablaconcuadrcula5oscura-nfasis3"/>
              <w:tblW w:w="9369" w:type="dxa"/>
              <w:tblLook w:val="04A0" w:firstRow="1" w:lastRow="0" w:firstColumn="1" w:lastColumn="0" w:noHBand="0" w:noVBand="1"/>
            </w:tblPr>
            <w:tblGrid>
              <w:gridCol w:w="1568"/>
              <w:gridCol w:w="3308"/>
              <w:gridCol w:w="4493"/>
            </w:tblGrid>
            <w:tr w:rsidR="00AE62CC" w:rsidRPr="00386E78" w14:paraId="38A191D3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36C21F8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b/>
                      <w:bCs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b/>
                      <w:bCs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503FBF7A" w14:textId="6CC1A974" w:rsidR="00386E78" w:rsidRPr="00386E78" w:rsidRDefault="00386E78" w:rsidP="00386E78">
                  <w:pPr>
                    <w:pStyle w:val="Contenid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Soscorro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r w:rsidR="00146BE4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api/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users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/id</w:t>
                  </w:r>
                </w:p>
              </w:tc>
            </w:tr>
            <w:tr w:rsidR="00EA2F13" w:rsidRPr="00386E78" w14:paraId="7B88CFA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96411B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084695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AE62CC" w:rsidRPr="00386E78" w14:paraId="79137D1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A93B19B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F116319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Devuelve la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representacion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del usuario seleccionado por su id</w:t>
                  </w:r>
                </w:p>
              </w:tc>
            </w:tr>
            <w:tr w:rsidR="00386E78" w:rsidRPr="00386E78" w14:paraId="5A4AE283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B3A2DD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357BF6B1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FB3A842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D900A7" w:rsidRPr="00386E78" w14:paraId="1F8DE8FC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D44585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617BF208" w14:textId="3B4113F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524" w:type="dxa"/>
                </w:tcPr>
                <w:p w14:paraId="6B00FA44" w14:textId="19B8705A" w:rsidR="00D900A7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D900A7" w:rsidRPr="00386E78" w14:paraId="262EFC3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6B167A8" w14:textId="77777777" w:rsidR="00D900A7" w:rsidRPr="00386E78" w:rsidRDefault="00D900A7" w:rsidP="00386E78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5EE23ADF" w14:textId="4CDA345E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27F9689C" w14:textId="756B9C01" w:rsidR="00D900A7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386E78" w:rsidRPr="00386E78" w14:paraId="18D1BC0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05E0A338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  <w:hideMark/>
                </w:tcPr>
                <w:p w14:paraId="15E256D7" w14:textId="5554A5A2" w:rsidR="00386E78" w:rsidRPr="00386E78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  <w:hideMark/>
                </w:tcPr>
                <w:p w14:paraId="272A3220" w14:textId="384FE962" w:rsidR="00D900A7" w:rsidRPr="00D900A7" w:rsidRDefault="00D900A7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EA2F13" w:rsidRPr="00386E78" w14:paraId="793B1C68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1285B66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472AA0" w14:textId="77777777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386E78" w14:paraId="27B592F0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6BBDAB47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660B967" w14:textId="77777777" w:rsidR="00386E78" w:rsidRPr="00386E78" w:rsidRDefault="00386E78" w:rsidP="00386E78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Borra al usuario seleccionado por su id</w:t>
                  </w:r>
                </w:p>
              </w:tc>
            </w:tr>
            <w:tr w:rsidR="00386E78" w:rsidRPr="00386E78" w14:paraId="4FF8024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BD2D7F3" w14:textId="77777777" w:rsidR="00386E78" w:rsidRPr="00386E78" w:rsidRDefault="00386E78" w:rsidP="00386E78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62B39284" w14:textId="29769338" w:rsidR="00386E78" w:rsidRPr="00386E78" w:rsidRDefault="00386E78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</w:t>
                  </w:r>
                  <w:r w:rsidR="00D900A7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524" w:type="dxa"/>
                  <w:hideMark/>
                </w:tcPr>
                <w:p w14:paraId="1E08BAEE" w14:textId="5A4BE447" w:rsidR="00386E78" w:rsidRPr="00386E78" w:rsidRDefault="00D900A7" w:rsidP="00386E78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D900A7" w:rsidRPr="00386E78" w14:paraId="57CBC2BE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21240FC5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F7DC8A9" w14:textId="6433DCDA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</w:tcPr>
                <w:p w14:paraId="17880245" w14:textId="34AC7921" w:rsidR="00D900A7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</w:t>
                  </w: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D900A7" w:rsidRPr="00386E78" w14:paraId="793C9EC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87CDC2C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tcBorders>
                    <w:bottom w:val="single" w:sz="4" w:space="0" w:color="auto"/>
                  </w:tcBorders>
                </w:tcPr>
                <w:p w14:paraId="69177786" w14:textId="10774EAE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  <w:tcBorders>
                    <w:bottom w:val="single" w:sz="4" w:space="0" w:color="auto"/>
                  </w:tcBorders>
                </w:tcPr>
                <w:p w14:paraId="44512D1E" w14:textId="57B790F5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D900A7" w:rsidRPr="00386E78" w14:paraId="3796F8DD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5A4320E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20FD02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D900A7" w:rsidRPr="00386E78" w14:paraId="2979E3F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35D6068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EC57DD9" w14:textId="77777777" w:rsidR="00D900A7" w:rsidRPr="00386E78" w:rsidRDefault="00D900A7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Actualiza el usuario seleccionado (Aunque se envíe una representación del objeto, a la hora de actualizar el usuario, se ignora el campo id y se utiliza el antiguo)</w:t>
                  </w:r>
                </w:p>
              </w:tc>
            </w:tr>
            <w:tr w:rsidR="00D900A7" w:rsidRPr="00386E78" w14:paraId="3945587F" w14:textId="77777777" w:rsidTr="00AE62CC">
              <w:trPr>
                <w:trHeight w:val="42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2C7259" w14:textId="77777777" w:rsidR="00D900A7" w:rsidRPr="00386E78" w:rsidRDefault="00D900A7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lastRenderedPageBreak/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782B8975" w14:textId="77777777" w:rsidR="00D900A7" w:rsidRPr="00386E78" w:rsidRDefault="00D900A7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146BE4" w:rsidRPr="00386E78" w14:paraId="0B1207D0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460D7E1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42" w:type="dxa"/>
                  <w:hideMark/>
                </w:tcPr>
                <w:p w14:paraId="0246A11E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524" w:type="dxa"/>
                  <w:hideMark/>
                </w:tcPr>
                <w:p w14:paraId="6A9FAF39" w14:textId="77777777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146BE4" w:rsidRPr="00386E78" w14:paraId="4EF37951" w14:textId="77777777" w:rsidTr="00AE62CC">
              <w:trPr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DC26278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  <w:hideMark/>
                </w:tcPr>
                <w:p w14:paraId="3548805E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524" w:type="dxa"/>
                  <w:hideMark/>
                </w:tcPr>
                <w:p w14:paraId="397169C5" w14:textId="77777777" w:rsidR="00146BE4" w:rsidRPr="00386E78" w:rsidRDefault="00146BE4" w:rsidP="00D900A7">
                  <w:pPr>
                    <w:pStyle w:val="Contenid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386E78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386E78" w14:paraId="6BF92F67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0802EA70" w14:textId="77777777" w:rsidR="00146BE4" w:rsidRPr="00386E78" w:rsidRDefault="00146BE4" w:rsidP="00D900A7">
                  <w:pPr>
                    <w:pStyle w:val="Contenid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42" w:type="dxa"/>
                </w:tcPr>
                <w:p w14:paraId="72E8764B" w14:textId="372678EA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524" w:type="dxa"/>
                </w:tcPr>
                <w:p w14:paraId="5B0F1082" w14:textId="68C1FD28" w:rsidR="00146BE4" w:rsidRPr="00386E78" w:rsidRDefault="00146BE4" w:rsidP="00D900A7">
                  <w:pPr>
                    <w:pStyle w:val="Contenid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5041C5D0" w14:textId="77777777" w:rsidR="00DF027C" w:rsidRPr="00EA2F13" w:rsidRDefault="00DF027C" w:rsidP="00BD4D86">
            <w:pPr>
              <w:pStyle w:val="Ttulo1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</w:p>
          <w:tbl>
            <w:tblPr>
              <w:tblStyle w:val="Tablaconcuadrcula5oscura-nfasis6"/>
              <w:tblW w:w="9299" w:type="dxa"/>
              <w:tblLook w:val="04A0" w:firstRow="1" w:lastRow="0" w:firstColumn="1" w:lastColumn="0" w:noHBand="0" w:noVBand="1"/>
            </w:tblPr>
            <w:tblGrid>
              <w:gridCol w:w="1568"/>
              <w:gridCol w:w="3448"/>
              <w:gridCol w:w="4283"/>
            </w:tblGrid>
            <w:tr w:rsidR="00987863" w:rsidRPr="00146BE4" w14:paraId="224CABD9" w14:textId="77777777" w:rsidTr="00AE62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51F3A94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Cs/>
                      <w:color w:val="0F0D29" w:themeColor="text1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Cs/>
                      <w:color w:val="0F0D29" w:themeColor="text1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A171350" w14:textId="7C393A2D" w:rsidR="00EA2F13" w:rsidRPr="00EA2F13" w:rsidRDefault="00EA2F13" w:rsidP="00EA2F1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 w:rsidRP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ap</w:t>
                  </w:r>
                  <w:r w:rsidR="00146BE4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i</w:t>
                  </w:r>
                  <w:proofErr w:type="spellEnd"/>
                  <w:r w:rsidRPr="00EA2F13">
                    <w:rPr>
                      <w:rFonts w:eastAsia="Times New Roman" w:cstheme="minorHAnsi"/>
                      <w:b/>
                      <w:color w:val="0F0D29" w:themeColor="text1"/>
                      <w:szCs w:val="28"/>
                      <w:lang w:val="en-US" w:eastAsia="es-ES"/>
                    </w:rPr>
                    <w:t>/messages</w:t>
                  </w:r>
                </w:p>
              </w:tc>
            </w:tr>
            <w:tr w:rsidR="00987863" w:rsidRPr="00EA2F13" w14:paraId="3496E83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4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26957C1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588298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987863" w:rsidRPr="00EA2F13" w14:paraId="3E175E95" w14:textId="77777777" w:rsidTr="00AE62CC">
              <w:trPr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1C58895D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B9A6B69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lista con los mensajes escritos por el usuario 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en el muro de id, que puede filtrarse por fecha</w:t>
                  </w:r>
                </w:p>
              </w:tc>
            </w:tr>
            <w:tr w:rsidR="00146BE4" w:rsidRPr="00EA2F13" w14:paraId="4130A91A" w14:textId="77777777" w:rsidTr="00155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1943FE4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3480" w:type="dxa"/>
                  <w:hideMark/>
                </w:tcPr>
                <w:p w14:paraId="4F63C56D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offset= </w:t>
                  </w:r>
                </w:p>
              </w:tc>
              <w:tc>
                <w:tcPr>
                  <w:tcW w:w="4251" w:type="dxa"/>
                  <w:hideMark/>
                </w:tcPr>
                <w:p w14:paraId="4199B7E5" w14:textId="24EE07D4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del primer amigo cuyos mensajes se van a devolver</w:t>
                  </w:r>
                </w:p>
              </w:tc>
            </w:tr>
            <w:tr w:rsidR="00146BE4" w:rsidRPr="00EA2F13" w14:paraId="009BA85D" w14:textId="77777777" w:rsidTr="001557D8">
              <w:trPr>
                <w:trHeight w:val="4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2D42D48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hideMark/>
                </w:tcPr>
                <w:p w14:paraId="20D9C6AD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count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1" w:type="dxa"/>
                  <w:hideMark/>
                </w:tcPr>
                <w:p w14:paraId="5DA79212" w14:textId="5EBE63E8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del último amigo cuyos mensajes se van a devolver</w:t>
                  </w:r>
                </w:p>
              </w:tc>
            </w:tr>
            <w:tr w:rsidR="00146BE4" w:rsidRPr="00EA2F13" w14:paraId="06028F68" w14:textId="77777777" w:rsidTr="00155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1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E96B9DF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hideMark/>
                </w:tcPr>
                <w:p w14:paraId="276581CC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1" w:type="dxa"/>
                  <w:hideMark/>
                </w:tcPr>
                <w:p w14:paraId="7C312FC5" w14:textId="44C3EEC8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inicial para devolver los mensajes</w:t>
                  </w:r>
                </w:p>
              </w:tc>
            </w:tr>
            <w:tr w:rsidR="00146BE4" w:rsidRPr="00EA2F13" w14:paraId="5119C1E3" w14:textId="77777777" w:rsidTr="001557D8">
              <w:trPr>
                <w:trHeight w:val="44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B443F8E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hideMark/>
                </w:tcPr>
                <w:p w14:paraId="7446FBF5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1" w:type="dxa"/>
                  <w:hideMark/>
                </w:tcPr>
                <w:p w14:paraId="623CC9E2" w14:textId="11CECB0F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Elección de la fecha final para devolver los mensajes</w:t>
                  </w:r>
                </w:p>
              </w:tc>
            </w:tr>
            <w:tr w:rsidR="00146BE4" w:rsidRPr="00EA2F13" w14:paraId="201C1BF2" w14:textId="77777777" w:rsidTr="00155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42FF2AF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hideMark/>
                </w:tcPr>
                <w:p w14:paraId="1E7E1FE2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creatorId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  <w:p w14:paraId="6799E1B0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4251" w:type="dxa"/>
                  <w:hideMark/>
                </w:tcPr>
                <w:p w14:paraId="15740CCF" w14:textId="65DB13FD" w:rsidR="00EA2F13" w:rsidRPr="00EA2F13" w:rsidRDefault="00EA2F13" w:rsidP="00EA2F13">
                  <w:pPr>
                    <w:pStyle w:val="NormalWeb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 w:cstheme="minorHAnsi"/>
                      <w:sz w:val="28"/>
                      <w:szCs w:val="28"/>
                    </w:rPr>
                  </w:pPr>
                  <w:r w:rsidRPr="00EA2F13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Devuelve los mensajes con el id especificado</w:t>
                  </w:r>
                  <w:r w:rsidRPr="00EA2F13">
                    <w:rPr>
                      <w:rFonts w:asciiTheme="minorHAnsi" w:hAnsiTheme="minorHAnsi" w:cstheme="minorHAnsi"/>
                      <w:color w:val="000000"/>
                      <w:sz w:val="28"/>
                      <w:szCs w:val="28"/>
                    </w:rPr>
                    <w:t>.</w:t>
                  </w:r>
                </w:p>
              </w:tc>
            </w:tr>
            <w:tr w:rsidR="00146BE4" w:rsidRPr="00EA2F13" w14:paraId="4AAA2578" w14:textId="77777777" w:rsidTr="001557D8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168D5F9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480" w:type="dxa"/>
                  <w:hideMark/>
                </w:tcPr>
                <w:p w14:paraId="5DE5A119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251" w:type="dxa"/>
                  <w:hideMark/>
                </w:tcPr>
                <w:p w14:paraId="4D622ECC" w14:textId="3690BA73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>OK + JSON</w:t>
                  </w:r>
                </w:p>
              </w:tc>
            </w:tr>
            <w:tr w:rsidR="001557D8" w:rsidRPr="00EA2F13" w14:paraId="0C9CCF33" w14:textId="77777777" w:rsidTr="00155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E66AE4" w14:textId="77777777" w:rsidR="001557D8" w:rsidRPr="00EA2F13" w:rsidRDefault="001557D8" w:rsidP="00EA2F13">
                  <w:pPr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</w:tcPr>
                <w:p w14:paraId="6B9F85FE" w14:textId="268AEF73" w:rsidR="001557D8" w:rsidRPr="00EA2F13" w:rsidRDefault="001557D8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1" w:type="dxa"/>
                </w:tcPr>
                <w:p w14:paraId="61E440F5" w14:textId="4D81F5C3" w:rsidR="001557D8" w:rsidRPr="00EA2F13" w:rsidRDefault="001557D8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b w:val="0"/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Bad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request</w:t>
                  </w:r>
                  <w:proofErr w:type="spellEnd"/>
                </w:p>
              </w:tc>
            </w:tr>
            <w:tr w:rsidR="001557D8" w:rsidRPr="00EA2F13" w14:paraId="404A556D" w14:textId="77777777" w:rsidTr="001557D8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7C6C52DE" w14:textId="77777777" w:rsidR="001557D8" w:rsidRPr="00EA2F13" w:rsidRDefault="001557D8" w:rsidP="001557D8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tcBorders>
                    <w:bottom w:val="single" w:sz="4" w:space="0" w:color="auto"/>
                  </w:tcBorders>
                  <w:hideMark/>
                </w:tcPr>
                <w:p w14:paraId="62B40C87" w14:textId="4EF6AF10" w:rsidR="001557D8" w:rsidRPr="00EA2F13" w:rsidRDefault="001557D8" w:rsidP="001557D8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1" w:type="dxa"/>
                  <w:tcBorders>
                    <w:bottom w:val="single" w:sz="4" w:space="0" w:color="auto"/>
                  </w:tcBorders>
                  <w:hideMark/>
                </w:tcPr>
                <w:p w14:paraId="305176E1" w14:textId="61AFF090" w:rsidR="001557D8" w:rsidRPr="00EA2F13" w:rsidRDefault="001557D8" w:rsidP="00155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  <w:tr w:rsidR="00987863" w:rsidRPr="00EA2F13" w14:paraId="26BFB2BA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EBC1F92" w14:textId="77777777" w:rsidR="00EA2F13" w:rsidRPr="00EA2F13" w:rsidRDefault="00EA2F13" w:rsidP="00EA2F13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Cs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4103D" w14:textId="1394AA61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987863" w:rsidRPr="00EA2F13" w14:paraId="0A5A37CC" w14:textId="77777777" w:rsidTr="00AE62CC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33856C0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364BAAC" w14:textId="77777777" w:rsidR="00EA2F13" w:rsidRPr="00EA2F13" w:rsidRDefault="00EA2F13" w:rsidP="00EA2F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Publica un mensaje en el muro del usuario id</w:t>
                  </w:r>
                </w:p>
              </w:tc>
            </w:tr>
            <w:tr w:rsidR="00C93338" w:rsidRPr="00EA2F13" w14:paraId="506CEE06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1B4262" w14:textId="77777777" w:rsidR="00EA2F13" w:rsidRPr="00EA2F13" w:rsidRDefault="00EA2F13" w:rsidP="00EA2F13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2ACE8910" w14:textId="77777777" w:rsidR="00EA2F13" w:rsidRPr="00EA2F13" w:rsidRDefault="00EA2F13" w:rsidP="00EA2F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EA2F13" w14:paraId="430566CF" w14:textId="77777777" w:rsidTr="001557D8">
              <w:trPr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415A774" w14:textId="77777777" w:rsidR="00C93338" w:rsidRPr="00EA2F13" w:rsidRDefault="00C93338" w:rsidP="00C93338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480" w:type="dxa"/>
                  <w:hideMark/>
                </w:tcPr>
                <w:p w14:paraId="6DC5CFD3" w14:textId="4A8D90D2" w:rsidR="00C93338" w:rsidRPr="00EA2F13" w:rsidRDefault="00C93338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EA2F13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 w:rsidR="00A165BD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4251" w:type="dxa"/>
                  <w:hideMark/>
                </w:tcPr>
                <w:p w14:paraId="58C2C4D1" w14:textId="4250B6A7" w:rsidR="00C93338" w:rsidRPr="00EA2F13" w:rsidRDefault="00A165BD" w:rsidP="00C9333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CREATED</w:t>
                  </w:r>
                  <w:r w:rsidR="00C93338" w:rsidRPr="00EA2F13"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+ JSON</w:t>
                  </w:r>
                </w:p>
              </w:tc>
            </w:tr>
            <w:tr w:rsidR="001557D8" w:rsidRPr="00EA2F13" w14:paraId="2ACE6E67" w14:textId="77777777" w:rsidTr="00155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145E7B8" w14:textId="77777777" w:rsidR="00C93338" w:rsidRPr="00EA2F13" w:rsidRDefault="00C93338" w:rsidP="00C93338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480" w:type="dxa"/>
                  <w:tcBorders>
                    <w:bottom w:val="single" w:sz="4" w:space="0" w:color="auto"/>
                  </w:tcBorders>
                  <w:hideMark/>
                </w:tcPr>
                <w:p w14:paraId="31D7537D" w14:textId="269A4D4C" w:rsidR="00C93338" w:rsidRPr="00EA2F13" w:rsidRDefault="00AE62CC" w:rsidP="00C93338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1" w:type="dxa"/>
                  <w:tcBorders>
                    <w:bottom w:val="single" w:sz="4" w:space="0" w:color="auto"/>
                  </w:tcBorders>
                  <w:hideMark/>
                </w:tcPr>
                <w:p w14:paraId="2CAAAD7D" w14:textId="23EE98E5" w:rsidR="00C93338" w:rsidRPr="00EA2F13" w:rsidRDefault="00AE62CC" w:rsidP="00C9333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>Internal</w:t>
                  </w:r>
                  <w:proofErr w:type="spellEnd"/>
                  <w:r>
                    <w:rPr>
                      <w:rFonts w:cstheme="minorHAnsi"/>
                      <w:b w:val="0"/>
                      <w:color w:val="000000"/>
                      <w:szCs w:val="28"/>
                    </w:rPr>
                    <w:t xml:space="preserve"> Server Error</w:t>
                  </w:r>
                </w:p>
              </w:tc>
            </w:tr>
          </w:tbl>
          <w:p w14:paraId="01FE01BF" w14:textId="77777777" w:rsidR="00DF027C" w:rsidRDefault="00DF027C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71A541AA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119C2694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1A652879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2CC1CF92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4616A890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2AE03D2E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17F730C7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530"/>
              <w:gridCol w:w="4675"/>
            </w:tblGrid>
            <w:tr w:rsidR="005D654A" w:rsidRPr="005D654A" w14:paraId="29D8ACD8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1BC6D219" w14:textId="77777777" w:rsidR="005D654A" w:rsidRPr="005D654A" w:rsidRDefault="005D654A" w:rsidP="005D654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Cs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3576CE64" w14:textId="01C6E02D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messages/</w:t>
                  </w: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messageId</w:t>
                  </w:r>
                  <w:proofErr w:type="spellEnd"/>
                </w:p>
              </w:tc>
            </w:tr>
            <w:tr w:rsidR="005D654A" w:rsidRPr="005D654A" w14:paraId="770A0269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786B9E20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9E32A7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5E8EE9FB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560B7CD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11C21AE8" w14:textId="6CBC2BBF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Devuelve una 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representación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de un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3030BA30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BB328C3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3" w:type="dxa"/>
                  <w:hideMark/>
                </w:tcPr>
                <w:p w14:paraId="132F8DD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97" w:type="dxa"/>
                  <w:hideMark/>
                </w:tcPr>
                <w:p w14:paraId="22624D00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551DEB4F" w14:textId="77777777" w:rsidTr="00AE62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B60DE9C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</w:tcPr>
                <w:p w14:paraId="5E48E17C" w14:textId="07C8060C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697" w:type="dxa"/>
                </w:tcPr>
                <w:p w14:paraId="2CFF3195" w14:textId="03275691" w:rsidR="00AE62CC" w:rsidRPr="005D654A" w:rsidRDefault="00AE62CC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3B0F8CFF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87E50C1" w14:textId="77777777" w:rsidR="00AE62CC" w:rsidRPr="005D654A" w:rsidRDefault="00AE62CC" w:rsidP="005D654A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</w:tcPr>
                <w:p w14:paraId="40ECAFE4" w14:textId="3DFFF6C0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97" w:type="dxa"/>
                </w:tcPr>
                <w:p w14:paraId="53248502" w14:textId="45FDE34F" w:rsidR="00AE62CC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6B028D5" w14:textId="77777777" w:rsidTr="00AE62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639E53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  <w:tcBorders>
                    <w:bottom w:val="single" w:sz="4" w:space="0" w:color="auto"/>
                  </w:tcBorders>
                  <w:hideMark/>
                </w:tcPr>
                <w:p w14:paraId="00BDBCA9" w14:textId="076746C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97" w:type="dxa"/>
                  <w:tcBorders>
                    <w:bottom w:val="single" w:sz="4" w:space="0" w:color="auto"/>
                  </w:tcBorders>
                  <w:hideMark/>
                </w:tcPr>
                <w:p w14:paraId="09FB3F18" w14:textId="113E6854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5D654A" w:rsidRPr="005D654A" w14:paraId="6195148E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F1B1955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A79893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5D654A" w:rsidRPr="005D654A" w14:paraId="18EACA16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F42895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269ABA53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Borra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146BE4" w:rsidRPr="005D654A" w14:paraId="152C20E2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2576FDC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3" w:type="dxa"/>
                  <w:hideMark/>
                </w:tcPr>
                <w:p w14:paraId="6F6AF16F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204</w:t>
                  </w:r>
                </w:p>
              </w:tc>
              <w:tc>
                <w:tcPr>
                  <w:tcW w:w="4697" w:type="dxa"/>
                  <w:hideMark/>
                </w:tcPr>
                <w:p w14:paraId="74BD1719" w14:textId="0E48986B" w:rsidR="005D654A" w:rsidRPr="005D654A" w:rsidRDefault="00AE62CC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 Content</w:t>
                  </w:r>
                </w:p>
              </w:tc>
            </w:tr>
            <w:tr w:rsidR="00AE62CC" w:rsidRPr="005D654A" w14:paraId="625E874A" w14:textId="77777777" w:rsidTr="00AE62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D37EBE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</w:tcPr>
                <w:p w14:paraId="4562CEC5" w14:textId="677350C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97" w:type="dxa"/>
                </w:tcPr>
                <w:p w14:paraId="7AA33614" w14:textId="42D4F8F4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ound</w:t>
                  </w:r>
                  <w:proofErr w:type="spellEnd"/>
                </w:p>
              </w:tc>
            </w:tr>
            <w:tr w:rsidR="00AE62CC" w:rsidRPr="005D654A" w14:paraId="381F7C0C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58F628E2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  <w:tcBorders>
                    <w:bottom w:val="single" w:sz="4" w:space="0" w:color="auto"/>
                  </w:tcBorders>
                </w:tcPr>
                <w:p w14:paraId="768B5B70" w14:textId="0A36098E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97" w:type="dxa"/>
                  <w:tcBorders>
                    <w:bottom w:val="single" w:sz="4" w:space="0" w:color="auto"/>
                  </w:tcBorders>
                </w:tcPr>
                <w:p w14:paraId="5B3FC2C2" w14:textId="7DCF8508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53EF5DF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2AE69D9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38A3C3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PUT</w:t>
                  </w:r>
                </w:p>
              </w:tc>
            </w:tr>
            <w:tr w:rsidR="00AE62CC" w:rsidRPr="005D654A" w14:paraId="282956B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0F566F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017CB49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Actualiza el mensaje identificado por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messageId</w:t>
                  </w:r>
                  <w:proofErr w:type="spellEnd"/>
                </w:p>
              </w:tc>
            </w:tr>
            <w:tr w:rsidR="00AE62CC" w:rsidRPr="005D654A" w14:paraId="16F1C619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F11528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la petición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3FC580F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41BD08A4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449674D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533" w:type="dxa"/>
                  <w:hideMark/>
                </w:tcPr>
                <w:p w14:paraId="1F0CD3FC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697" w:type="dxa"/>
                  <w:hideMark/>
                </w:tcPr>
                <w:p w14:paraId="4A2D2A50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</w:t>
                  </w:r>
                </w:p>
              </w:tc>
            </w:tr>
            <w:tr w:rsidR="00AE62CC" w:rsidRPr="005D654A" w14:paraId="7AC40536" w14:textId="77777777" w:rsidTr="00AE62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C0163A8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  <w:hideMark/>
                </w:tcPr>
                <w:p w14:paraId="2C58E2F9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697" w:type="dxa"/>
                  <w:hideMark/>
                </w:tcPr>
                <w:p w14:paraId="6908341C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09D83F76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1756AFB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533" w:type="dxa"/>
                </w:tcPr>
                <w:p w14:paraId="739FC409" w14:textId="08D2C4E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697" w:type="dxa"/>
                </w:tcPr>
                <w:p w14:paraId="53309530" w14:textId="1E8F3D8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78CC1D1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2287F326" w14:textId="77777777" w:rsidR="005D654A" w:rsidRDefault="005D654A" w:rsidP="005D654A">
            <w:pPr>
              <w:pStyle w:val="Contenido"/>
              <w:rPr>
                <w:rFonts w:cstheme="minorHAnsi"/>
                <w:i/>
                <w:noProof/>
                <w:szCs w:val="28"/>
              </w:rPr>
            </w:pPr>
          </w:p>
          <w:p w14:paraId="70C33194" w14:textId="77777777" w:rsidR="00AE62CC" w:rsidRPr="005D654A" w:rsidRDefault="00AE62CC" w:rsidP="005D654A">
            <w:pPr>
              <w:pStyle w:val="Contenido"/>
              <w:rPr>
                <w:rFonts w:cstheme="minorHAnsi"/>
                <w:b w:val="0"/>
                <w:bCs w:val="0"/>
                <w:i/>
                <w:noProof/>
                <w:szCs w:val="28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2210"/>
              <w:gridCol w:w="3310"/>
              <w:gridCol w:w="4253"/>
            </w:tblGrid>
            <w:tr w:rsidR="005D654A" w:rsidRPr="005D654A" w14:paraId="7C119DCB" w14:textId="77777777" w:rsidTr="005D6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7A998F93" w14:textId="77777777" w:rsidR="005D654A" w:rsidRPr="005D654A" w:rsidRDefault="005D654A" w:rsidP="005D654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Cs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7563" w:type="dxa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7025FAC0" w14:textId="0A5F5210" w:rsidR="005D654A" w:rsidRPr="005D654A" w:rsidRDefault="005D654A" w:rsidP="005D654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5D654A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 w:rsidRPr="00146BE4">
                    <w:rPr>
                      <w:rFonts w:eastAsia="Times New Roman" w:cstheme="minorHAnsi"/>
                      <w:b/>
                      <w:color w:val="000000"/>
                      <w:szCs w:val="28"/>
                      <w:lang w:val="en-US" w:eastAsia="es-ES"/>
                    </w:rPr>
                    <w:t>friends</w:t>
                  </w:r>
                </w:p>
              </w:tc>
            </w:tr>
            <w:tr w:rsidR="005D654A" w:rsidRPr="005D654A" w14:paraId="1EE18CF2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4ADF734D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5722DE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5D654A" w:rsidRPr="005D654A" w14:paraId="461EC566" w14:textId="77777777" w:rsidTr="005D654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4DE8E1C7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7A2A5C2B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la lista de amigos del usuario</w:t>
                  </w:r>
                </w:p>
              </w:tc>
            </w:tr>
            <w:tr w:rsidR="005D654A" w:rsidRPr="005D654A" w14:paraId="49215AD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587A390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3310" w:type="dxa"/>
                  <w:hideMark/>
                </w:tcPr>
                <w:p w14:paraId="5F9A860E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firstElem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4615B083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primer amigo a devolver</w:t>
                  </w:r>
                </w:p>
              </w:tc>
            </w:tr>
            <w:tr w:rsidR="005D654A" w:rsidRPr="005D654A" w14:paraId="02BC58F5" w14:textId="77777777" w:rsidTr="005D654A">
              <w:trPr>
                <w:trHeight w:val="7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FA7E937" w14:textId="77777777" w:rsidR="005D654A" w:rsidRPr="005D654A" w:rsidRDefault="005D654A" w:rsidP="005D654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07AAB269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lastElem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3A8B07F0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último amigo a devolver</w:t>
                  </w:r>
                </w:p>
              </w:tc>
            </w:tr>
            <w:tr w:rsidR="005D654A" w:rsidRPr="005D654A" w14:paraId="45323B95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EAD6F85" w14:textId="77777777" w:rsidR="005D654A" w:rsidRPr="005D654A" w:rsidRDefault="005D654A" w:rsidP="005D654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E9C03DB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namePattern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324CBE6D" w14:textId="77777777" w:rsidR="005D654A" w:rsidRPr="005D654A" w:rsidRDefault="005D654A" w:rsidP="005D6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Nombre real del usuario</w:t>
                  </w:r>
                </w:p>
              </w:tc>
            </w:tr>
            <w:tr w:rsidR="005D654A" w:rsidRPr="005D654A" w14:paraId="5756FB64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32490C1" w14:textId="77777777" w:rsidR="005D654A" w:rsidRPr="005D654A" w:rsidRDefault="005D654A" w:rsidP="005D654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1CD21CD9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4253" w:type="dxa"/>
                  <w:hideMark/>
                </w:tcPr>
                <w:p w14:paraId="43A9776A" w14:textId="77777777" w:rsidR="005D654A" w:rsidRPr="005D654A" w:rsidRDefault="005D654A" w:rsidP="005D65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AE62CC" w:rsidRPr="005D654A" w14:paraId="40987EDB" w14:textId="77777777" w:rsidTr="00AE62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</w:tcPr>
                <w:p w14:paraId="20A5D37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nil"/>
                  </w:tcBorders>
                </w:tcPr>
                <w:p w14:paraId="14AE419E" w14:textId="2B46476F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7C180583" w14:textId="65438374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41667B49" w14:textId="77777777" w:rsidTr="00AE62CC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  <w:right w:val="nil"/>
                  </w:tcBorders>
                  <w:hideMark/>
                </w:tcPr>
                <w:p w14:paraId="3EF71C05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FACCDA" w14:textId="5F20C77B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  <w:tcBorders>
                    <w:left w:val="nil"/>
                  </w:tcBorders>
                </w:tcPr>
                <w:p w14:paraId="3891834A" w14:textId="1584CA15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24F8E47B" w14:textId="77777777" w:rsidTr="0030585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946B5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1D35688F" w14:textId="0BA30FF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POST</w:t>
                  </w:r>
                </w:p>
              </w:tc>
            </w:tr>
            <w:tr w:rsidR="00AE62CC" w:rsidRPr="005D654A" w14:paraId="2C91456C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214CD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Cs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7CC4FFAB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Crea una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relacción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de amistad unidireccional</w:t>
                  </w:r>
                </w:p>
              </w:tc>
            </w:tr>
            <w:tr w:rsidR="00AE62CC" w:rsidRPr="005D654A" w14:paraId="0DC68913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C211547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</w:t>
                  </w:r>
                </w:p>
              </w:tc>
              <w:tc>
                <w:tcPr>
                  <w:tcW w:w="3310" w:type="dxa"/>
                  <w:hideMark/>
                </w:tcPr>
                <w:p w14:paraId="7C3A24D9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fromUserId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</w:t>
                  </w:r>
                </w:p>
              </w:tc>
              <w:tc>
                <w:tcPr>
                  <w:tcW w:w="4253" w:type="dxa"/>
                  <w:hideMark/>
                </w:tcPr>
                <w:p w14:paraId="5DA493CA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Usuario que realiza la acción de amistad</w:t>
                  </w:r>
                </w:p>
              </w:tc>
            </w:tr>
            <w:tr w:rsidR="00AE62CC" w:rsidRPr="005D654A" w14:paraId="76E8CA40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4854578" w14:textId="77777777" w:rsidR="00AE62CC" w:rsidRPr="005D654A" w:rsidRDefault="00AE62CC" w:rsidP="00AE62CC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57C6BC79" w14:textId="77777777" w:rsidR="00AE62CC" w:rsidRPr="005D654A" w:rsidRDefault="00AE62CC" w:rsidP="00AE62CC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toUserId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4253" w:type="dxa"/>
                  <w:hideMark/>
                </w:tcPr>
                <w:p w14:paraId="7E394A6A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Usuario que recibe la relación de amistad</w:t>
                  </w:r>
                </w:p>
              </w:tc>
            </w:tr>
            <w:tr w:rsidR="00AE62CC" w:rsidRPr="005D654A" w14:paraId="39531CAF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5BA4024B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3DF8D9A1" w14:textId="17A436C3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1</w:t>
                  </w:r>
                </w:p>
              </w:tc>
              <w:tc>
                <w:tcPr>
                  <w:tcW w:w="4253" w:type="dxa"/>
                  <w:hideMark/>
                </w:tcPr>
                <w:p w14:paraId="0EC1BBED" w14:textId="6EFC94F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CREATED</w:t>
                  </w: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+ JSON</w:t>
                  </w:r>
                </w:p>
              </w:tc>
            </w:tr>
            <w:tr w:rsidR="00AE62CC" w:rsidRPr="005D654A" w14:paraId="64C77191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C10F5EA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11B6EFBF" w14:textId="342B4009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4253" w:type="dxa"/>
                </w:tcPr>
                <w:p w14:paraId="32182EC8" w14:textId="4A2FD221" w:rsid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AE62CC" w:rsidRPr="005D654A" w14:paraId="2EC6978D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44301DFF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04FB8FF7" w14:textId="236F46C6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</w:tcPr>
                <w:p w14:paraId="41CE9F6B" w14:textId="7EFAECA6" w:rsidR="00AE62CC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5AACE500" w14:textId="77777777" w:rsidTr="00146BE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tcBorders>
                    <w:bottom w:val="single" w:sz="4" w:space="0" w:color="auto"/>
                  </w:tcBorders>
                  <w:hideMark/>
                </w:tcPr>
                <w:p w14:paraId="44803825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tcBorders>
                    <w:bottom w:val="single" w:sz="4" w:space="0" w:color="auto"/>
                  </w:tcBorders>
                </w:tcPr>
                <w:p w14:paraId="05F6C3BA" w14:textId="4D960321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66BF79B4" w14:textId="35D9535F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  <w:tr w:rsidR="00AE62CC" w:rsidRPr="005D654A" w14:paraId="4A16918F" w14:textId="77777777" w:rsidTr="00180C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35DA1F72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7563" w:type="dxa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hideMark/>
                </w:tcPr>
                <w:p w14:paraId="57148A9D" w14:textId="36AB421C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4"/>
                      <w:szCs w:val="24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DELETE</w:t>
                  </w:r>
                </w:p>
              </w:tc>
            </w:tr>
            <w:tr w:rsidR="00AE62CC" w:rsidRPr="005D654A" w14:paraId="43EA31B8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B03B3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1329C152" w14:textId="77777777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Destruye una relación de amistad unidireccional</w:t>
                  </w:r>
                </w:p>
              </w:tc>
            </w:tr>
            <w:tr w:rsidR="00AE62CC" w:rsidRPr="005D654A" w14:paraId="6C9EEE64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22BE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Cuerpo de petición</w:t>
                  </w:r>
                </w:p>
              </w:tc>
              <w:tc>
                <w:tcPr>
                  <w:tcW w:w="7563" w:type="dxa"/>
                  <w:gridSpan w:val="2"/>
                  <w:hideMark/>
                </w:tcPr>
                <w:p w14:paraId="3EDAD80B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application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/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json</w:t>
                  </w:r>
                  <w:proofErr w:type="spellEnd"/>
                </w:p>
              </w:tc>
            </w:tr>
            <w:tr w:rsidR="00AE62CC" w:rsidRPr="005D654A" w14:paraId="7669BDEA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282C6EB6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310" w:type="dxa"/>
                  <w:hideMark/>
                </w:tcPr>
                <w:p w14:paraId="4BA003AC" w14:textId="5DF67336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</w:p>
              </w:tc>
              <w:tc>
                <w:tcPr>
                  <w:tcW w:w="4253" w:type="dxa"/>
                  <w:hideMark/>
                </w:tcPr>
                <w:p w14:paraId="54B9C93B" w14:textId="2979240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</w:t>
                  </w:r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o </w:t>
                  </w: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</w:t>
                  </w:r>
                  <w:proofErr w:type="spellEnd"/>
                </w:p>
              </w:tc>
            </w:tr>
            <w:tr w:rsidR="00AE62CC" w:rsidRPr="005D654A" w14:paraId="74CE177B" w14:textId="77777777" w:rsidTr="005D6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A79FE9" w14:textId="77777777" w:rsidR="00AE62CC" w:rsidRPr="005D654A" w:rsidRDefault="00AE62CC" w:rsidP="00AE62CC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  <w:hideMark/>
                </w:tcPr>
                <w:p w14:paraId="26AE88AF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404</w:t>
                  </w:r>
                </w:p>
              </w:tc>
              <w:tc>
                <w:tcPr>
                  <w:tcW w:w="4253" w:type="dxa"/>
                  <w:hideMark/>
                </w:tcPr>
                <w:p w14:paraId="10BE6FA7" w14:textId="77777777" w:rsidR="00AE62CC" w:rsidRPr="005D654A" w:rsidRDefault="00AE62CC" w:rsidP="00AE62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Not</w:t>
                  </w:r>
                  <w:proofErr w:type="spellEnd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 w:rsidRPr="005D654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AE62CC" w:rsidRPr="005D654A" w14:paraId="6E7505FB" w14:textId="77777777" w:rsidTr="005D654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F936DE" w14:textId="77777777" w:rsidR="00AE62CC" w:rsidRPr="005D654A" w:rsidRDefault="00AE62CC" w:rsidP="00AE62CC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310" w:type="dxa"/>
                </w:tcPr>
                <w:p w14:paraId="60BAD271" w14:textId="203887F8" w:rsidR="00AE62CC" w:rsidRPr="005D654A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4253" w:type="dxa"/>
                </w:tcPr>
                <w:p w14:paraId="7A281330" w14:textId="159D54E0" w:rsidR="00AE62CC" w:rsidRPr="00AE62CC" w:rsidRDefault="00AE62CC" w:rsidP="00AE62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 w:rsidRPr="00AE62CC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ED079F3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p w14:paraId="1B69C439" w14:textId="77777777" w:rsidR="005D654A" w:rsidRDefault="005D654A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2202"/>
              <w:gridCol w:w="2220"/>
              <w:gridCol w:w="5351"/>
            </w:tblGrid>
            <w:tr w:rsidR="00146BE4" w:rsidRPr="00C847BA" w14:paraId="0EE8C8B3" w14:textId="77777777" w:rsidTr="00C847B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6FCFE773" w14:textId="77777777" w:rsidR="00C847BA" w:rsidRPr="00C847BA" w:rsidRDefault="00C847BA" w:rsidP="00C847BA">
                  <w:pPr>
                    <w:spacing w:line="240" w:lineRule="aut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15EF0D95" w14:textId="153F0D38" w:rsidR="00C847BA" w:rsidRPr="00C847BA" w:rsidRDefault="00C847BA" w:rsidP="00C847B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/users/id/friends/messages</w:t>
                  </w:r>
                </w:p>
              </w:tc>
            </w:tr>
            <w:tr w:rsidR="00146BE4" w:rsidRPr="00C847BA" w14:paraId="5F24EC86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13683E04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1FE1C4" w14:textId="0CC1F55D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146BE4" w:rsidRPr="00C847BA" w14:paraId="3E53D810" w14:textId="77777777" w:rsidTr="00C847BA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2692C618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67C65265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Devuelve los mensajes publicados por los amigos en sus muros</w:t>
                  </w:r>
                </w:p>
              </w:tc>
            </w:tr>
            <w:tr w:rsidR="00146BE4" w:rsidRPr="00C847BA" w14:paraId="3C9FC905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194C2D1" w14:textId="77777777" w:rsidR="00C847BA" w:rsidRPr="00C847BA" w:rsidRDefault="00C847BA" w:rsidP="00C847BA">
                  <w:pPr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</w:p>
                <w:p w14:paraId="3302A012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Cadena de consulta </w:t>
                  </w:r>
                </w:p>
              </w:tc>
              <w:tc>
                <w:tcPr>
                  <w:tcW w:w="0" w:type="auto"/>
                  <w:hideMark/>
                </w:tcPr>
                <w:p w14:paraId="06C3ABB5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contentPattern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1B9EF814" w14:textId="3E135AE0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Patrón para buscar por contenido</w:t>
                  </w:r>
                </w:p>
              </w:tc>
            </w:tr>
            <w:tr w:rsidR="00146BE4" w:rsidRPr="00C847BA" w14:paraId="57A7EC67" w14:textId="77777777" w:rsidTr="00C847BA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8EF8FAB" w14:textId="77777777" w:rsidR="00C847BA" w:rsidRPr="00C847BA" w:rsidRDefault="00C847BA" w:rsidP="00C847B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9677E91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firstElem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126F6CA7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primer amigo cuyos mensajes se van a devolver</w:t>
                  </w:r>
                </w:p>
              </w:tc>
            </w:tr>
            <w:tr w:rsidR="00146BE4" w:rsidRPr="00C847BA" w14:paraId="35EFC7F0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0250BED" w14:textId="77777777" w:rsidR="00C847BA" w:rsidRPr="00C847BA" w:rsidRDefault="00C847BA" w:rsidP="00C847B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8475B24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lastElem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348037F7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del último amigo cuyos mensajes se van a devolver</w:t>
                  </w:r>
                </w:p>
              </w:tc>
            </w:tr>
            <w:tr w:rsidR="00146BE4" w:rsidRPr="00C847BA" w14:paraId="750C17F9" w14:textId="77777777" w:rsidTr="00C847BA">
              <w:trPr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AD6076C" w14:textId="77777777" w:rsidR="00C847BA" w:rsidRPr="00C847BA" w:rsidRDefault="00C847BA" w:rsidP="00C847B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FE78DC8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startDate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4136F970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inicial para devolver los mensajes</w:t>
                  </w:r>
                </w:p>
              </w:tc>
            </w:tr>
            <w:tr w:rsidR="00146BE4" w:rsidRPr="00C847BA" w14:paraId="10D2C113" w14:textId="77777777" w:rsidTr="00C847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6C00A6F0" w14:textId="77777777" w:rsidR="00C847BA" w:rsidRPr="00C847BA" w:rsidRDefault="00C847BA" w:rsidP="00C847BA">
                  <w:pPr>
                    <w:spacing w:line="240" w:lineRule="auto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0112C36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endDate</w:t>
                  </w:r>
                  <w:proofErr w:type="spellEnd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= </w:t>
                  </w:r>
                </w:p>
              </w:tc>
              <w:tc>
                <w:tcPr>
                  <w:tcW w:w="0" w:type="auto"/>
                  <w:hideMark/>
                </w:tcPr>
                <w:p w14:paraId="5DDA0A87" w14:textId="77777777" w:rsidR="00C847BA" w:rsidRPr="00C847BA" w:rsidRDefault="00C847BA" w:rsidP="00C847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Elección de la fecha final para devolver los mensajes</w:t>
                  </w:r>
                </w:p>
              </w:tc>
            </w:tr>
            <w:tr w:rsidR="00C93338" w:rsidRPr="00C847BA" w14:paraId="26A303C2" w14:textId="77777777" w:rsidTr="00C847BA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45BC30" w14:textId="77777777" w:rsidR="00C847BA" w:rsidRPr="00C847BA" w:rsidRDefault="00C847BA" w:rsidP="00C847BA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0" w:type="auto"/>
                  <w:hideMark/>
                </w:tcPr>
                <w:p w14:paraId="0E513F74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0" w:type="auto"/>
                  <w:hideMark/>
                </w:tcPr>
                <w:p w14:paraId="5DFBF997" w14:textId="77777777" w:rsidR="00C847BA" w:rsidRPr="00C847BA" w:rsidRDefault="00C847BA" w:rsidP="00C847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</w:tbl>
          <w:p w14:paraId="55243953" w14:textId="77777777" w:rsidR="005D654A" w:rsidRDefault="005D654A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32D47B70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6852312D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04A1F8A0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25F5D2D0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777A1B67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44B6030C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2A8F11B2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422BD796" w14:textId="77777777" w:rsidR="000671B5" w:rsidRDefault="000671B5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701DC698" w14:textId="77777777" w:rsidR="000671B5" w:rsidRDefault="000671B5" w:rsidP="00DF027C">
            <w:pPr>
              <w:pStyle w:val="Contenido"/>
              <w:rPr>
                <w:b w:val="0"/>
                <w:bCs w:val="0"/>
                <w:i/>
                <w:noProof/>
                <w:sz w:val="36"/>
              </w:rPr>
            </w:pPr>
          </w:p>
          <w:tbl>
            <w:tblPr>
              <w:tblStyle w:val="Tablaconcuadrcula5oscura-nfasis6"/>
              <w:tblW w:w="0" w:type="auto"/>
              <w:tblLook w:val="04A0" w:firstRow="1" w:lastRow="0" w:firstColumn="1" w:lastColumn="0" w:noHBand="0" w:noVBand="1"/>
            </w:tblPr>
            <w:tblGrid>
              <w:gridCol w:w="1568"/>
              <w:gridCol w:w="3261"/>
              <w:gridCol w:w="4944"/>
            </w:tblGrid>
            <w:tr w:rsidR="000671B5" w:rsidRPr="00C847BA" w14:paraId="28623B43" w14:textId="77777777" w:rsidTr="00043C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bottom w:val="single" w:sz="4" w:space="0" w:color="auto"/>
                  </w:tcBorders>
                  <w:hideMark/>
                </w:tcPr>
                <w:p w14:paraId="289DDF59" w14:textId="77777777" w:rsidR="000671B5" w:rsidRPr="00C847BA" w:rsidRDefault="000671B5" w:rsidP="000671B5">
                  <w:pPr>
                    <w:spacing w:line="240" w:lineRule="auto"/>
                    <w:rPr>
                      <w:rFonts w:eastAsia="Times New Roman" w:cstheme="minorHAnsi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color w:val="000000"/>
                      <w:szCs w:val="28"/>
                      <w:lang w:eastAsia="es-ES"/>
                    </w:rPr>
                    <w:t>URI</w:t>
                  </w:r>
                </w:p>
              </w:tc>
              <w:tc>
                <w:tcPr>
                  <w:tcW w:w="0" w:type="auto"/>
                  <w:gridSpan w:val="2"/>
                  <w:tcBorders>
                    <w:bottom w:val="single" w:sz="4" w:space="0" w:color="auto"/>
                  </w:tcBorders>
                  <w:hideMark/>
                </w:tcPr>
                <w:p w14:paraId="4B8E2D07" w14:textId="3B9AC708" w:rsidR="000671B5" w:rsidRPr="00C847BA" w:rsidRDefault="000671B5" w:rsidP="000671B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val="en-US"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Soscorro</w:t>
                  </w:r>
                  <w:proofErr w:type="spellEnd"/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/</w:t>
                  </w:r>
                  <w:proofErr w:type="spellStart"/>
                  <w:r w:rsidR="00146BE4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api</w:t>
                  </w:r>
                  <w:proofErr w:type="spellEnd"/>
                  <w:r w:rsidR="00146BE4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/</w:t>
                  </w: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users/id/</w:t>
                  </w:r>
                  <w:r w:rsidR="003D2594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val="en-US" w:eastAsia="es-ES"/>
                    </w:rPr>
                    <w:t>profile</w:t>
                  </w:r>
                </w:p>
              </w:tc>
            </w:tr>
            <w:tr w:rsidR="000671B5" w:rsidRPr="00C847BA" w14:paraId="01FDCD5E" w14:textId="77777777" w:rsidTr="00043C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hideMark/>
                </w:tcPr>
                <w:p w14:paraId="5B884B63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Método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C0EAD6" w14:textId="77777777" w:rsidR="000671B5" w:rsidRPr="00C847BA" w:rsidRDefault="000671B5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Cs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GET</w:t>
                  </w:r>
                </w:p>
              </w:tc>
            </w:tr>
            <w:tr w:rsidR="000671B5" w:rsidRPr="00C847BA" w14:paraId="055FA752" w14:textId="77777777" w:rsidTr="00043C73">
              <w:trPr>
                <w:trHeight w:val="4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tcBorders>
                    <w:top w:val="single" w:sz="4" w:space="0" w:color="auto"/>
                  </w:tcBorders>
                  <w:hideMark/>
                </w:tcPr>
                <w:p w14:paraId="00BC366A" w14:textId="77777777" w:rsidR="000671B5" w:rsidRPr="00C847BA" w:rsidRDefault="000671B5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Descripción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</w:tcBorders>
                  <w:hideMark/>
                </w:tcPr>
                <w:p w14:paraId="4F803AE1" w14:textId="6C171CB0" w:rsidR="000671B5" w:rsidRPr="00C847BA" w:rsidRDefault="00C93338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Datos básicos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del usuario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,</w:t>
                  </w:r>
                  <w:r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 xml:space="preserve"> </w:t>
                  </w:r>
                  <w:r w:rsidRPr="00C93338"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  <w:t>último mensaje de su página, número de amigos y mensajes de sus 10 últimos amigos.</w:t>
                  </w:r>
                </w:p>
              </w:tc>
            </w:tr>
            <w:tr w:rsidR="00146BE4" w:rsidRPr="00C847BA" w14:paraId="71BBECC5" w14:textId="77777777" w:rsidTr="00146B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61B75C37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  <w:t>Devuelve</w:t>
                  </w:r>
                </w:p>
              </w:tc>
              <w:tc>
                <w:tcPr>
                  <w:tcW w:w="3187" w:type="dxa"/>
                  <w:hideMark/>
                </w:tcPr>
                <w:p w14:paraId="5259A097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200</w:t>
                  </w:r>
                </w:p>
              </w:tc>
              <w:tc>
                <w:tcPr>
                  <w:tcW w:w="5043" w:type="dxa"/>
                  <w:hideMark/>
                </w:tcPr>
                <w:p w14:paraId="5372AF4D" w14:textId="77777777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OK + JSON</w:t>
                  </w:r>
                </w:p>
              </w:tc>
            </w:tr>
            <w:tr w:rsidR="00146BE4" w:rsidRPr="00C847BA" w14:paraId="20AD3415" w14:textId="77777777" w:rsidTr="00146BE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514CFC0B" w14:textId="77777777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bCs w:val="0"/>
                      <w:color w:val="000000"/>
                      <w:szCs w:val="28"/>
                      <w:lang w:eastAsia="es-ES"/>
                    </w:rPr>
                  </w:pPr>
                </w:p>
              </w:tc>
              <w:tc>
                <w:tcPr>
                  <w:tcW w:w="3187" w:type="dxa"/>
                </w:tcPr>
                <w:p w14:paraId="116E21A4" w14:textId="7EA01FE4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400</w:t>
                  </w:r>
                </w:p>
              </w:tc>
              <w:tc>
                <w:tcPr>
                  <w:tcW w:w="5043" w:type="dxa"/>
                </w:tcPr>
                <w:p w14:paraId="490D5CC8" w14:textId="686EC799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Bad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Request</w:t>
                  </w:r>
                  <w:proofErr w:type="spellEnd"/>
                </w:p>
              </w:tc>
            </w:tr>
            <w:tr w:rsidR="00146BE4" w:rsidRPr="00C847BA" w14:paraId="64E5C310" w14:textId="77777777" w:rsidTr="00146B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51772C90" w14:textId="77777777" w:rsidR="00146BE4" w:rsidRPr="00C847BA" w:rsidRDefault="00146BE4" w:rsidP="000671B5">
                  <w:pPr>
                    <w:spacing w:line="240" w:lineRule="auto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187" w:type="dxa"/>
                  <w:hideMark/>
                </w:tcPr>
                <w:p w14:paraId="63F578D6" w14:textId="20E8A5A3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4</w:t>
                  </w:r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04</w:t>
                  </w:r>
                </w:p>
              </w:tc>
              <w:tc>
                <w:tcPr>
                  <w:tcW w:w="5043" w:type="dxa"/>
                  <w:hideMark/>
                </w:tcPr>
                <w:p w14:paraId="5B29927E" w14:textId="787676D1" w:rsidR="00146BE4" w:rsidRPr="00C847BA" w:rsidRDefault="00146BE4" w:rsidP="000671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auto"/>
                      <w:szCs w:val="28"/>
                      <w:lang w:eastAsia="es-ES"/>
                    </w:rPr>
                  </w:pPr>
                  <w:proofErr w:type="spellStart"/>
                  <w:r w:rsidRPr="00C847BA"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No</w:t>
                  </w: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t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found</w:t>
                  </w:r>
                  <w:proofErr w:type="spellEnd"/>
                </w:p>
              </w:tc>
            </w:tr>
            <w:tr w:rsidR="00146BE4" w:rsidRPr="00C847BA" w14:paraId="741AA7C9" w14:textId="77777777" w:rsidTr="00146BE4">
              <w:trPr>
                <w:trHeight w:val="4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</w:tcPr>
                <w:p w14:paraId="63838A65" w14:textId="02BD3F86" w:rsidR="00146BE4" w:rsidRPr="00C847BA" w:rsidRDefault="00146BE4" w:rsidP="000671B5">
                  <w:pPr>
                    <w:rPr>
                      <w:rFonts w:eastAsia="Times New Roman" w:cstheme="minorHAnsi"/>
                      <w:b/>
                      <w:color w:val="auto"/>
                      <w:szCs w:val="28"/>
                      <w:lang w:eastAsia="es-ES"/>
                    </w:rPr>
                  </w:pPr>
                </w:p>
              </w:tc>
              <w:tc>
                <w:tcPr>
                  <w:tcW w:w="3187" w:type="dxa"/>
                </w:tcPr>
                <w:p w14:paraId="48612D84" w14:textId="7ECFDD5A" w:rsidR="00146BE4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500</w:t>
                  </w:r>
                </w:p>
              </w:tc>
              <w:tc>
                <w:tcPr>
                  <w:tcW w:w="5043" w:type="dxa"/>
                </w:tcPr>
                <w:p w14:paraId="531BFF36" w14:textId="2F7CFA71" w:rsidR="00146BE4" w:rsidRPr="00C847BA" w:rsidRDefault="00146BE4" w:rsidP="000671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</w:pPr>
                  <w:proofErr w:type="spellStart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>Internal</w:t>
                  </w:r>
                  <w:proofErr w:type="spellEnd"/>
                  <w:r>
                    <w:rPr>
                      <w:rFonts w:eastAsia="Times New Roman" w:cstheme="minorHAnsi"/>
                      <w:b w:val="0"/>
                      <w:color w:val="000000"/>
                      <w:szCs w:val="28"/>
                      <w:lang w:eastAsia="es-ES"/>
                    </w:rPr>
                    <w:t xml:space="preserve"> Server Error</w:t>
                  </w:r>
                </w:p>
              </w:tc>
            </w:tr>
          </w:tbl>
          <w:p w14:paraId="064E9428" w14:textId="2D459C6B" w:rsidR="003C1989" w:rsidRDefault="003C1989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1C2B4607" w14:textId="77777777" w:rsidR="00AB02A7" w:rsidRDefault="00AB02A7" w:rsidP="00DF027C">
      <w:pPr>
        <w:rPr>
          <w:noProof/>
        </w:rPr>
      </w:pPr>
    </w:p>
    <w:p w14:paraId="432A3D87" w14:textId="3107A441" w:rsidR="003C1989" w:rsidRDefault="003C1989">
      <w:pPr>
        <w:spacing w:after="200"/>
        <w:rPr>
          <w:noProof/>
        </w:rPr>
      </w:pPr>
      <w:r>
        <w:rPr>
          <w:noProof/>
        </w:rPr>
        <w:br w:type="page"/>
      </w:r>
    </w:p>
    <w:p w14:paraId="0D35241D" w14:textId="370673C7" w:rsidR="0087605E" w:rsidRDefault="003C1989" w:rsidP="00AB02A7">
      <w:pPr>
        <w:spacing w:after="200"/>
        <w:rPr>
          <w:noProof/>
        </w:rPr>
      </w:pPr>
      <w:r>
        <w:rPr>
          <w:noProof/>
        </w:rPr>
        <w:lastRenderedPageBreak/>
        <w:t>Para la recoleción y uso de los datos hemos usado una base de datos en SQL:</w:t>
      </w:r>
    </w:p>
    <w:p w14:paraId="79BB18B4" w14:textId="091E2816" w:rsidR="003C1989" w:rsidRDefault="003C1989" w:rsidP="003C1989">
      <w:pPr>
        <w:pStyle w:val="Contenido"/>
        <w:rPr>
          <w:noProof/>
        </w:rPr>
      </w:pPr>
      <w:r w:rsidRPr="003C1989">
        <w:rPr>
          <w:noProof/>
        </w:rPr>
        <w:drawing>
          <wp:anchor distT="0" distB="0" distL="114300" distR="114300" simplePos="0" relativeHeight="251661312" behindDoc="0" locked="0" layoutInCell="1" allowOverlap="1" wp14:anchorId="532FD52A" wp14:editId="14EF4D68">
            <wp:simplePos x="0" y="0"/>
            <wp:positionH relativeFrom="column">
              <wp:posOffset>4110990</wp:posOffset>
            </wp:positionH>
            <wp:positionV relativeFrom="paragraph">
              <wp:posOffset>457835</wp:posOffset>
            </wp:positionV>
            <wp:extent cx="2013053" cy="1327218"/>
            <wp:effectExtent l="0" t="0" r="6350" b="6350"/>
            <wp:wrapSquare wrapText="bothSides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Utilizamos 3 tablas, una para usuarios, otra para los mensajes y otra para las relaciones de amistad. </w:t>
      </w:r>
    </w:p>
    <w:p w14:paraId="4496089D" w14:textId="77777777" w:rsidR="003C1989" w:rsidRDefault="003C1989" w:rsidP="003C1989">
      <w:pPr>
        <w:pStyle w:val="Contenido"/>
        <w:rPr>
          <w:noProof/>
        </w:rPr>
      </w:pPr>
    </w:p>
    <w:p w14:paraId="10527B33" w14:textId="79E18098" w:rsidR="003C1989" w:rsidRDefault="003C1989" w:rsidP="003C1989">
      <w:pPr>
        <w:pStyle w:val="Contenido"/>
        <w:ind w:left="720"/>
        <w:rPr>
          <w:noProof/>
        </w:rPr>
      </w:pPr>
      <w:r w:rsidRPr="003C1989">
        <w:rPr>
          <w:noProof/>
        </w:rPr>
        <w:t>User_has_friends = tabla de amista</w:t>
      </w:r>
      <w:r>
        <w:rPr>
          <w:noProof/>
        </w:rPr>
        <w:t>des</w:t>
      </w:r>
    </w:p>
    <w:p w14:paraId="718D6A80" w14:textId="19ECCFF1" w:rsid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Users = tabla de usuarios</w:t>
      </w:r>
    </w:p>
    <w:p w14:paraId="4945CF46" w14:textId="7DD6A793" w:rsidR="003C1989" w:rsidRPr="003C1989" w:rsidRDefault="003C1989" w:rsidP="003C1989">
      <w:pPr>
        <w:pStyle w:val="Contenido"/>
        <w:ind w:left="720"/>
        <w:rPr>
          <w:noProof/>
        </w:rPr>
      </w:pPr>
      <w:r>
        <w:rPr>
          <w:noProof/>
        </w:rPr>
        <w:t>Messages = tabla de mensajes</w:t>
      </w:r>
    </w:p>
    <w:p w14:paraId="54C927F3" w14:textId="2171CCA2" w:rsidR="003C1989" w:rsidRDefault="003C1989" w:rsidP="00AB02A7">
      <w:pPr>
        <w:spacing w:after="200"/>
        <w:rPr>
          <w:noProof/>
        </w:rPr>
      </w:pPr>
    </w:p>
    <w:p w14:paraId="1F89038E" w14:textId="0A53AFB2" w:rsidR="003C1989" w:rsidRDefault="003C1989" w:rsidP="003C1989">
      <w:pPr>
        <w:pStyle w:val="Contenido"/>
        <w:rPr>
          <w:noProof/>
        </w:rPr>
      </w:pPr>
      <w:r>
        <w:rPr>
          <w:noProof/>
        </w:rPr>
        <w:t>Las tres tablas están relacionadas por el userId</w:t>
      </w:r>
      <w:r>
        <w:rPr>
          <w:noProof/>
        </w:rPr>
        <w:t>, aunque en el caso de los mensajes se llama creatorId.</w:t>
      </w:r>
    </w:p>
    <w:p w14:paraId="11B08945" w14:textId="2A1DF2B9" w:rsidR="003C1989" w:rsidRDefault="003C1989" w:rsidP="003C1989">
      <w:pPr>
        <w:pStyle w:val="Contenido"/>
        <w:rPr>
          <w:noProof/>
        </w:rPr>
      </w:pPr>
      <w:r>
        <w:rPr>
          <w:noProof/>
        </w:rPr>
        <w:t>La tabla Users tiene una relació</w:t>
      </w:r>
      <w:r w:rsidR="00AC6E08">
        <w:rPr>
          <w:noProof/>
        </w:rPr>
        <w:t>n n:m con la tabla amigos, y users tiene una relación n:m con mensajes.</w:t>
      </w:r>
    </w:p>
    <w:p w14:paraId="3BB10E06" w14:textId="77777777" w:rsidR="008235F7" w:rsidRDefault="008235F7" w:rsidP="003C1989">
      <w:pPr>
        <w:pStyle w:val="Contenido"/>
        <w:rPr>
          <w:noProof/>
        </w:rPr>
      </w:pPr>
    </w:p>
    <w:p w14:paraId="02AF5AEE" w14:textId="1ACE8533" w:rsidR="008235F7" w:rsidRDefault="008235F7" w:rsidP="003C1989">
      <w:pPr>
        <w:pStyle w:val="Contenido"/>
        <w:rPr>
          <w:noProof/>
        </w:rPr>
      </w:pPr>
    </w:p>
    <w:p w14:paraId="602921F0" w14:textId="37B0AD49" w:rsidR="008235F7" w:rsidRDefault="008235F7" w:rsidP="008235F7">
      <w:pPr>
        <w:pStyle w:val="Ttulo1"/>
        <w:numPr>
          <w:ilvl w:val="0"/>
          <w:numId w:val="2"/>
        </w:numPr>
        <w:rPr>
          <w:noProof/>
        </w:rPr>
      </w:pPr>
      <w:r>
        <w:rPr>
          <w:noProof/>
        </w:rPr>
        <w:t>EJECUCIÓN DE OPERACIONES</w:t>
      </w:r>
    </w:p>
    <w:p w14:paraId="4A865C79" w14:textId="0FF4A263" w:rsidR="00F77312" w:rsidRDefault="00AC6E08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2336" behindDoc="0" locked="0" layoutInCell="1" allowOverlap="1" wp14:anchorId="5F1305BE" wp14:editId="06EF1CE0">
            <wp:simplePos x="0" y="0"/>
            <wp:positionH relativeFrom="margin">
              <wp:posOffset>3308985</wp:posOffset>
            </wp:positionH>
            <wp:positionV relativeFrom="paragraph">
              <wp:posOffset>125095</wp:posOffset>
            </wp:positionV>
            <wp:extent cx="3354705" cy="3456305"/>
            <wp:effectExtent l="133350" t="114300" r="150495" b="163195"/>
            <wp:wrapThrough wrapText="bothSides">
              <wp:wrapPolygon edited="0">
                <wp:start x="-613" y="-714"/>
                <wp:lineTo x="-859" y="-476"/>
                <wp:lineTo x="-859" y="21548"/>
                <wp:lineTo x="-491" y="22501"/>
                <wp:lineTo x="22078" y="22501"/>
                <wp:lineTo x="22446" y="20596"/>
                <wp:lineTo x="22446" y="1429"/>
                <wp:lineTo x="22201" y="-714"/>
                <wp:lineTo x="-613" y="-714"/>
              </wp:wrapPolygon>
            </wp:wrapThrough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99"/>
                    <a:stretch/>
                  </pic:blipFill>
                  <pic:spPr bwMode="auto">
                    <a:xfrm>
                      <a:off x="0" y="0"/>
                      <a:ext cx="3354705" cy="3456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312">
        <w:rPr>
          <w:noProof/>
        </w:rPr>
        <w:t xml:space="preserve">GET para sacar todos los usuarios disponibles en la red social. </w:t>
      </w:r>
    </w:p>
    <w:p w14:paraId="29684CB8" w14:textId="22560D45" w:rsidR="00F77312" w:rsidRDefault="00F77312" w:rsidP="00F77312">
      <w:pPr>
        <w:pStyle w:val="Contenido"/>
        <w:rPr>
          <w:noProof/>
        </w:rPr>
      </w:pPr>
    </w:p>
    <w:p w14:paraId="70D775BB" w14:textId="5722B456" w:rsidR="00F77312" w:rsidRDefault="00F77312" w:rsidP="00F77312">
      <w:pPr>
        <w:pStyle w:val="Contenido"/>
        <w:rPr>
          <w:noProof/>
        </w:rPr>
      </w:pPr>
      <w:r>
        <w:rPr>
          <w:noProof/>
        </w:rPr>
        <w:t xml:space="preserve">Mismo </w:t>
      </w:r>
      <w:r w:rsidR="00587914">
        <w:rPr>
          <w:noProof/>
        </w:rPr>
        <w:t>GET</w:t>
      </w:r>
      <w:r>
        <w:rPr>
          <w:noProof/>
        </w:rPr>
        <w:t xml:space="preserve"> pero con patrón de nombre, buscando una v, tendemos dos nombres compatibles ahora mismo Javier y Victor.</w:t>
      </w:r>
    </w:p>
    <w:p w14:paraId="0E9AD6C7" w14:textId="696D2161" w:rsidR="00F77312" w:rsidRDefault="006D7BB6" w:rsidP="00F77312">
      <w:pPr>
        <w:pStyle w:val="Contenido"/>
        <w:rPr>
          <w:noProof/>
        </w:rPr>
      </w:pPr>
      <w:r w:rsidRPr="00F77312">
        <w:rPr>
          <w:noProof/>
        </w:rPr>
        <w:drawing>
          <wp:anchor distT="0" distB="0" distL="114300" distR="114300" simplePos="0" relativeHeight="251663360" behindDoc="0" locked="0" layoutInCell="1" allowOverlap="1" wp14:anchorId="60B80F0A" wp14:editId="130A4CF1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2982556" cy="2854325"/>
            <wp:effectExtent l="114300" t="114300" r="104140" b="136525"/>
            <wp:wrapNone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56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FA0BC" w14:textId="77777777" w:rsidR="00F77312" w:rsidRDefault="00F77312" w:rsidP="00F77312">
      <w:pPr>
        <w:pStyle w:val="Contenido"/>
        <w:rPr>
          <w:noProof/>
        </w:rPr>
      </w:pPr>
    </w:p>
    <w:p w14:paraId="34C4A974" w14:textId="77777777" w:rsidR="00F77312" w:rsidRDefault="00F77312" w:rsidP="00F77312">
      <w:pPr>
        <w:pStyle w:val="Contenido"/>
        <w:rPr>
          <w:noProof/>
        </w:rPr>
      </w:pPr>
    </w:p>
    <w:p w14:paraId="26BBFEC4" w14:textId="77777777" w:rsidR="00F77312" w:rsidRDefault="00F77312" w:rsidP="00F77312">
      <w:pPr>
        <w:pStyle w:val="Contenido"/>
        <w:rPr>
          <w:noProof/>
        </w:rPr>
      </w:pPr>
    </w:p>
    <w:p w14:paraId="6F66CF6E" w14:textId="77777777" w:rsidR="00F77312" w:rsidRDefault="00F77312" w:rsidP="00F77312">
      <w:pPr>
        <w:pStyle w:val="Contenido"/>
        <w:rPr>
          <w:noProof/>
        </w:rPr>
      </w:pPr>
    </w:p>
    <w:p w14:paraId="23AE7C2A" w14:textId="77777777" w:rsidR="00F77312" w:rsidRDefault="00F77312" w:rsidP="00F77312">
      <w:pPr>
        <w:pStyle w:val="Contenido"/>
        <w:rPr>
          <w:noProof/>
        </w:rPr>
      </w:pPr>
    </w:p>
    <w:p w14:paraId="1DD86E41" w14:textId="77777777" w:rsidR="00F77312" w:rsidRDefault="00F77312" w:rsidP="00F77312">
      <w:pPr>
        <w:pStyle w:val="Contenido"/>
        <w:rPr>
          <w:noProof/>
        </w:rPr>
      </w:pPr>
    </w:p>
    <w:p w14:paraId="12B41CED" w14:textId="77777777" w:rsidR="00F77312" w:rsidRDefault="00F77312" w:rsidP="00F77312">
      <w:pPr>
        <w:pStyle w:val="Contenido"/>
        <w:rPr>
          <w:noProof/>
        </w:rPr>
      </w:pPr>
    </w:p>
    <w:p w14:paraId="2F9C1370" w14:textId="77777777" w:rsidR="00F77312" w:rsidRDefault="00F77312" w:rsidP="00F77312">
      <w:pPr>
        <w:pStyle w:val="Contenido"/>
        <w:rPr>
          <w:noProof/>
        </w:rPr>
      </w:pPr>
    </w:p>
    <w:p w14:paraId="2240E034" w14:textId="77777777" w:rsidR="00F77312" w:rsidRDefault="00F77312" w:rsidP="00F77312">
      <w:pPr>
        <w:pStyle w:val="Contenido"/>
        <w:rPr>
          <w:noProof/>
        </w:rPr>
      </w:pPr>
    </w:p>
    <w:p w14:paraId="66AD4C86" w14:textId="77777777" w:rsidR="00F77312" w:rsidRDefault="00F77312" w:rsidP="00F77312">
      <w:pPr>
        <w:pStyle w:val="Contenido"/>
        <w:rPr>
          <w:noProof/>
        </w:rPr>
      </w:pPr>
    </w:p>
    <w:p w14:paraId="21D92577" w14:textId="77777777" w:rsidR="00F77312" w:rsidRDefault="00F77312" w:rsidP="00F77312">
      <w:pPr>
        <w:pStyle w:val="Contenido"/>
        <w:rPr>
          <w:noProof/>
        </w:rPr>
      </w:pPr>
    </w:p>
    <w:p w14:paraId="005A7719" w14:textId="77777777" w:rsidR="00F77312" w:rsidRDefault="00F77312" w:rsidP="00F77312">
      <w:pPr>
        <w:pStyle w:val="Contenido"/>
        <w:rPr>
          <w:noProof/>
        </w:rPr>
      </w:pPr>
    </w:p>
    <w:p w14:paraId="39072E5A" w14:textId="1FA0EF7A" w:rsidR="00F77312" w:rsidRDefault="00F77312" w:rsidP="00F77312">
      <w:pPr>
        <w:pStyle w:val="Contenido"/>
        <w:rPr>
          <w:noProof/>
        </w:rPr>
      </w:pPr>
      <w:r>
        <w:rPr>
          <w:noProof/>
        </w:rPr>
        <w:t>POST par</w:t>
      </w:r>
      <w:r w:rsidR="00101414">
        <w:rPr>
          <w:noProof/>
        </w:rPr>
        <w:t>a</w:t>
      </w:r>
      <w:r>
        <w:rPr>
          <w:noProof/>
        </w:rPr>
        <w:t xml:space="preserve"> añadir nuevo usuario a la red social.</w:t>
      </w:r>
    </w:p>
    <w:p w14:paraId="7831EEC4" w14:textId="7C0FEEB6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4384" behindDoc="1" locked="0" layoutInCell="1" allowOverlap="1" wp14:anchorId="6DEF19F0" wp14:editId="44B2C284">
            <wp:simplePos x="0" y="0"/>
            <wp:positionH relativeFrom="margin">
              <wp:posOffset>264795</wp:posOffset>
            </wp:positionH>
            <wp:positionV relativeFrom="paragraph">
              <wp:posOffset>120777</wp:posOffset>
            </wp:positionV>
            <wp:extent cx="4034155" cy="3752850"/>
            <wp:effectExtent l="152400" t="114300" r="137795" b="171450"/>
            <wp:wrapTight wrapText="bothSides">
              <wp:wrapPolygon edited="0">
                <wp:start x="-612" y="-658"/>
                <wp:lineTo x="-816" y="1316"/>
                <wp:lineTo x="-816" y="21600"/>
                <wp:lineTo x="-408" y="22477"/>
                <wp:lineTo x="21828" y="22477"/>
                <wp:lineTo x="22236" y="20723"/>
                <wp:lineTo x="22236" y="1316"/>
                <wp:lineTo x="22032" y="-658"/>
                <wp:lineTo x="-612" y="-658"/>
              </wp:wrapPolygon>
            </wp:wrapTight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752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4E8D8" w14:textId="77777777" w:rsidR="00F77312" w:rsidRDefault="00F77312" w:rsidP="00F77312">
      <w:pPr>
        <w:pStyle w:val="Contenido"/>
        <w:rPr>
          <w:noProof/>
        </w:rPr>
      </w:pPr>
    </w:p>
    <w:p w14:paraId="5AAB7DA8" w14:textId="77777777" w:rsidR="007F5AD3" w:rsidRDefault="007F5AD3" w:rsidP="00F77312">
      <w:pPr>
        <w:pStyle w:val="Contenido"/>
        <w:rPr>
          <w:noProof/>
        </w:rPr>
      </w:pPr>
    </w:p>
    <w:p w14:paraId="2E2674C9" w14:textId="77777777" w:rsidR="007F5AD3" w:rsidRDefault="007F5AD3" w:rsidP="00F77312">
      <w:pPr>
        <w:pStyle w:val="Contenido"/>
        <w:rPr>
          <w:noProof/>
        </w:rPr>
      </w:pPr>
    </w:p>
    <w:p w14:paraId="0463DAEC" w14:textId="6C123B50" w:rsidR="007F5AD3" w:rsidRDefault="007F5AD3" w:rsidP="00F77312">
      <w:pPr>
        <w:pStyle w:val="Contenido"/>
        <w:rPr>
          <w:noProof/>
        </w:rPr>
      </w:pPr>
    </w:p>
    <w:p w14:paraId="6E2FC2E0" w14:textId="77777777" w:rsidR="007F5AD3" w:rsidRDefault="007F5AD3" w:rsidP="00F77312">
      <w:pPr>
        <w:pStyle w:val="Contenido"/>
        <w:rPr>
          <w:noProof/>
        </w:rPr>
      </w:pPr>
    </w:p>
    <w:p w14:paraId="635677AC" w14:textId="7280A8B2" w:rsidR="007F5AD3" w:rsidRDefault="007F5AD3" w:rsidP="00F77312">
      <w:pPr>
        <w:pStyle w:val="Contenido"/>
        <w:rPr>
          <w:noProof/>
        </w:rPr>
      </w:pPr>
    </w:p>
    <w:p w14:paraId="555D05C2" w14:textId="1EEFB223" w:rsidR="007F5AD3" w:rsidRDefault="007F5AD3" w:rsidP="00F77312">
      <w:pPr>
        <w:pStyle w:val="Contenido"/>
        <w:rPr>
          <w:noProof/>
        </w:rPr>
      </w:pPr>
    </w:p>
    <w:p w14:paraId="2154AFBF" w14:textId="77777777" w:rsidR="007F5AD3" w:rsidRDefault="007F5AD3" w:rsidP="00F77312">
      <w:pPr>
        <w:pStyle w:val="Contenido"/>
        <w:rPr>
          <w:noProof/>
        </w:rPr>
      </w:pPr>
    </w:p>
    <w:p w14:paraId="5D6EDC8F" w14:textId="36122A4F" w:rsidR="007F5AD3" w:rsidRDefault="007F5AD3" w:rsidP="00F77312">
      <w:pPr>
        <w:pStyle w:val="Contenido"/>
        <w:rPr>
          <w:noProof/>
        </w:rPr>
      </w:pPr>
    </w:p>
    <w:p w14:paraId="678E07CF" w14:textId="2C111AA1" w:rsidR="007F5AD3" w:rsidRDefault="007F5AD3" w:rsidP="00F77312">
      <w:pPr>
        <w:pStyle w:val="Contenido"/>
        <w:rPr>
          <w:noProof/>
        </w:rPr>
      </w:pPr>
    </w:p>
    <w:p w14:paraId="62B7FCE2" w14:textId="77777777" w:rsidR="007F5AD3" w:rsidRDefault="007F5AD3" w:rsidP="00F77312">
      <w:pPr>
        <w:pStyle w:val="Contenido"/>
        <w:rPr>
          <w:noProof/>
        </w:rPr>
      </w:pPr>
    </w:p>
    <w:p w14:paraId="497A7C31" w14:textId="44273679" w:rsidR="007F5AD3" w:rsidRDefault="007F5AD3" w:rsidP="00F77312">
      <w:pPr>
        <w:pStyle w:val="Contenido"/>
        <w:rPr>
          <w:noProof/>
        </w:rPr>
      </w:pPr>
    </w:p>
    <w:p w14:paraId="4EB813D2" w14:textId="3959D0A2" w:rsidR="007F5AD3" w:rsidRDefault="007F5AD3" w:rsidP="00F77312">
      <w:pPr>
        <w:pStyle w:val="Contenido"/>
        <w:rPr>
          <w:noProof/>
        </w:rPr>
      </w:pPr>
    </w:p>
    <w:p w14:paraId="5A7472C0" w14:textId="2873E880" w:rsidR="00AC6E08" w:rsidRDefault="00AC6E08" w:rsidP="00F77312">
      <w:pPr>
        <w:pStyle w:val="Contenido"/>
        <w:rPr>
          <w:noProof/>
        </w:rPr>
      </w:pPr>
    </w:p>
    <w:p w14:paraId="34901F37" w14:textId="77777777" w:rsidR="00AC6E08" w:rsidRDefault="00AC6E08" w:rsidP="00F77312">
      <w:pPr>
        <w:pStyle w:val="Contenido"/>
        <w:rPr>
          <w:noProof/>
        </w:rPr>
      </w:pPr>
    </w:p>
    <w:p w14:paraId="5F1A49AB" w14:textId="79BAF3CB" w:rsidR="00AC6E08" w:rsidRDefault="00AC6E08" w:rsidP="00F77312">
      <w:pPr>
        <w:pStyle w:val="Contenido"/>
        <w:rPr>
          <w:noProof/>
        </w:rPr>
      </w:pPr>
    </w:p>
    <w:p w14:paraId="74BB52F5" w14:textId="313765FE" w:rsidR="00F77312" w:rsidRDefault="00F77312" w:rsidP="00F77312">
      <w:pPr>
        <w:pStyle w:val="Contenido"/>
        <w:rPr>
          <w:noProof/>
        </w:rPr>
      </w:pPr>
      <w:r>
        <w:rPr>
          <w:noProof/>
        </w:rPr>
        <w:t>PUT para cambia</w:t>
      </w:r>
      <w:r w:rsidR="00101414">
        <w:rPr>
          <w:noProof/>
        </w:rPr>
        <w:t>r</w:t>
      </w:r>
      <w:r>
        <w:rPr>
          <w:noProof/>
        </w:rPr>
        <w:t xml:space="preserve"> nombre de usuario.</w:t>
      </w:r>
    </w:p>
    <w:p w14:paraId="43D3D6C7" w14:textId="1EF17AFD" w:rsidR="007F5AD3" w:rsidRDefault="00AC6E08" w:rsidP="00F77312">
      <w:pPr>
        <w:pStyle w:val="Contenido"/>
        <w:rPr>
          <w:noProof/>
        </w:rPr>
      </w:pPr>
      <w:r w:rsidRPr="007F5AD3">
        <w:rPr>
          <w:noProof/>
        </w:rPr>
        <w:drawing>
          <wp:anchor distT="0" distB="0" distL="114300" distR="114300" simplePos="0" relativeHeight="251665408" behindDoc="0" locked="0" layoutInCell="1" allowOverlap="1" wp14:anchorId="6291CF9D" wp14:editId="3107F8C1">
            <wp:simplePos x="0" y="0"/>
            <wp:positionH relativeFrom="margin">
              <wp:align>left</wp:align>
            </wp:positionH>
            <wp:positionV relativeFrom="paragraph">
              <wp:posOffset>122301</wp:posOffset>
            </wp:positionV>
            <wp:extent cx="2595880" cy="3623310"/>
            <wp:effectExtent l="133350" t="114300" r="147320" b="167640"/>
            <wp:wrapSquare wrapText="bothSides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3623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547F" w14:textId="5DC663DA" w:rsidR="00F77312" w:rsidRDefault="00F77312" w:rsidP="00F77312">
      <w:pPr>
        <w:pStyle w:val="Contenido"/>
        <w:rPr>
          <w:noProof/>
        </w:rPr>
      </w:pPr>
    </w:p>
    <w:p w14:paraId="668049AB" w14:textId="36D0524C" w:rsidR="007F5AD3" w:rsidRDefault="007F5AD3" w:rsidP="00F77312">
      <w:pPr>
        <w:pStyle w:val="Contenido"/>
        <w:rPr>
          <w:noProof/>
        </w:rPr>
      </w:pPr>
    </w:p>
    <w:p w14:paraId="0186FDDF" w14:textId="178A011C" w:rsidR="007F5AD3" w:rsidRDefault="007F5AD3" w:rsidP="00F77312">
      <w:pPr>
        <w:pStyle w:val="Contenido"/>
        <w:rPr>
          <w:noProof/>
        </w:rPr>
      </w:pPr>
    </w:p>
    <w:p w14:paraId="6FCCD298" w14:textId="77777777" w:rsidR="007F5AD3" w:rsidRDefault="007F5AD3" w:rsidP="00F77312">
      <w:pPr>
        <w:pStyle w:val="Contenido"/>
        <w:rPr>
          <w:noProof/>
        </w:rPr>
      </w:pPr>
    </w:p>
    <w:p w14:paraId="6F890BA8" w14:textId="77777777" w:rsidR="007F5AD3" w:rsidRDefault="007F5AD3" w:rsidP="00F77312">
      <w:pPr>
        <w:pStyle w:val="Contenido"/>
        <w:rPr>
          <w:noProof/>
        </w:rPr>
      </w:pPr>
    </w:p>
    <w:p w14:paraId="17A86821" w14:textId="77777777" w:rsidR="007F5AD3" w:rsidRDefault="007F5AD3" w:rsidP="00F77312">
      <w:pPr>
        <w:pStyle w:val="Contenido"/>
        <w:rPr>
          <w:noProof/>
        </w:rPr>
      </w:pPr>
    </w:p>
    <w:p w14:paraId="11A221E7" w14:textId="77777777" w:rsidR="007F5AD3" w:rsidRDefault="007F5AD3" w:rsidP="00F77312">
      <w:pPr>
        <w:pStyle w:val="Contenido"/>
        <w:rPr>
          <w:noProof/>
        </w:rPr>
      </w:pPr>
    </w:p>
    <w:p w14:paraId="2B5D05F8" w14:textId="77777777" w:rsidR="007F5AD3" w:rsidRDefault="007F5AD3" w:rsidP="00F77312">
      <w:pPr>
        <w:pStyle w:val="Contenido"/>
        <w:rPr>
          <w:noProof/>
        </w:rPr>
      </w:pPr>
    </w:p>
    <w:p w14:paraId="58B65277" w14:textId="77777777" w:rsidR="007F5AD3" w:rsidRDefault="007F5AD3" w:rsidP="00F77312">
      <w:pPr>
        <w:pStyle w:val="Contenido"/>
        <w:rPr>
          <w:noProof/>
        </w:rPr>
      </w:pPr>
    </w:p>
    <w:p w14:paraId="75D09753" w14:textId="77777777" w:rsidR="007F5AD3" w:rsidRDefault="007F5AD3" w:rsidP="00F77312">
      <w:pPr>
        <w:pStyle w:val="Contenido"/>
        <w:rPr>
          <w:noProof/>
        </w:rPr>
      </w:pPr>
    </w:p>
    <w:p w14:paraId="6253BE26" w14:textId="77777777" w:rsidR="007F5AD3" w:rsidRDefault="007F5AD3" w:rsidP="00F77312">
      <w:pPr>
        <w:pStyle w:val="Contenido"/>
        <w:rPr>
          <w:noProof/>
        </w:rPr>
      </w:pPr>
    </w:p>
    <w:p w14:paraId="7EEE260B" w14:textId="77777777" w:rsidR="007F5AD3" w:rsidRDefault="007F5AD3" w:rsidP="00F77312">
      <w:pPr>
        <w:pStyle w:val="Contenido"/>
        <w:rPr>
          <w:noProof/>
        </w:rPr>
      </w:pPr>
    </w:p>
    <w:p w14:paraId="71007B1A" w14:textId="77777777" w:rsidR="007F5AD3" w:rsidRDefault="007F5AD3" w:rsidP="00F77312">
      <w:pPr>
        <w:pStyle w:val="Contenido"/>
        <w:rPr>
          <w:noProof/>
        </w:rPr>
      </w:pPr>
    </w:p>
    <w:p w14:paraId="49F82754" w14:textId="77777777" w:rsidR="007F5AD3" w:rsidRDefault="007F5AD3" w:rsidP="00F77312">
      <w:pPr>
        <w:pStyle w:val="Contenido"/>
        <w:rPr>
          <w:noProof/>
        </w:rPr>
      </w:pPr>
    </w:p>
    <w:p w14:paraId="1985FBA9" w14:textId="77777777" w:rsidR="007F5AD3" w:rsidRDefault="007F5AD3" w:rsidP="00F77312">
      <w:pPr>
        <w:pStyle w:val="Contenido"/>
        <w:rPr>
          <w:noProof/>
        </w:rPr>
      </w:pPr>
    </w:p>
    <w:p w14:paraId="2B504218" w14:textId="41046211" w:rsidR="004062B4" w:rsidRDefault="00F77312" w:rsidP="00F77312">
      <w:pPr>
        <w:pStyle w:val="Contenido"/>
        <w:rPr>
          <w:noProof/>
        </w:rPr>
      </w:pPr>
      <w:r>
        <w:rPr>
          <w:noProof/>
        </w:rPr>
        <w:lastRenderedPageBreak/>
        <w:t>DELETE para borra el usuario.</w:t>
      </w:r>
      <w:r w:rsidR="007F5AD3">
        <w:rPr>
          <w:noProof/>
        </w:rPr>
        <w:t xml:space="preserve"> </w:t>
      </w:r>
    </w:p>
    <w:p w14:paraId="1A5A3523" w14:textId="21A27376" w:rsidR="007F5AD3" w:rsidRPr="004062B4" w:rsidRDefault="007F5AD3" w:rsidP="00F77312">
      <w:pPr>
        <w:pStyle w:val="Contenido"/>
        <w:rPr>
          <w:noProof/>
          <w:sz w:val="22"/>
          <w:szCs w:val="18"/>
        </w:rPr>
      </w:pPr>
      <w:r w:rsidRPr="004062B4">
        <w:rPr>
          <w:noProof/>
          <w:sz w:val="22"/>
          <w:szCs w:val="18"/>
        </w:rPr>
        <w:t>Tenemos 3 uris y al borrarlo solo 2</w:t>
      </w:r>
      <w:r w:rsidR="004062B4">
        <w:rPr>
          <w:noProof/>
          <w:sz w:val="22"/>
          <w:szCs w:val="18"/>
        </w:rPr>
        <w:t>.</w:t>
      </w:r>
    </w:p>
    <w:p w14:paraId="65B75D47" w14:textId="47FDA57F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68C2D3CC" wp14:editId="32B8A00F">
            <wp:extent cx="6371590" cy="316230"/>
            <wp:effectExtent l="133350" t="114300" r="124460" b="1600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64CF3" w14:textId="1F197B7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2FA15A4B" wp14:editId="19A5BBEF">
            <wp:extent cx="6371590" cy="304800"/>
            <wp:effectExtent l="114300" t="114300" r="105410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08081" w14:textId="08288691" w:rsidR="007F5AD3" w:rsidRDefault="007F5AD3" w:rsidP="00F77312">
      <w:pPr>
        <w:pStyle w:val="Contenido"/>
        <w:rPr>
          <w:noProof/>
        </w:rPr>
      </w:pPr>
      <w:r w:rsidRPr="007F5AD3">
        <w:rPr>
          <w:noProof/>
        </w:rPr>
        <w:drawing>
          <wp:inline distT="0" distB="0" distL="0" distR="0" wp14:anchorId="15BF0E25" wp14:editId="3AB9D971">
            <wp:extent cx="6371590" cy="278765"/>
            <wp:effectExtent l="133350" t="114300" r="124460" b="1593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F8E75C" w14:textId="77777777" w:rsidR="00587914" w:rsidRDefault="00587914" w:rsidP="00F77312">
      <w:pPr>
        <w:pStyle w:val="Contenido"/>
        <w:rPr>
          <w:noProof/>
        </w:rPr>
      </w:pPr>
    </w:p>
    <w:p w14:paraId="75308F09" w14:textId="3DCF20B6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el mensaje al su p</w:t>
      </w:r>
      <w:r w:rsidR="00101414">
        <w:rPr>
          <w:noProof/>
        </w:rPr>
        <w:t>á</w:t>
      </w:r>
      <w:r>
        <w:rPr>
          <w:noProof/>
        </w:rPr>
        <w:t>gina personal.</w:t>
      </w:r>
      <w:r w:rsidR="00042311">
        <w:rPr>
          <w:noProof/>
        </w:rPr>
        <w:t xml:space="preserve"> </w:t>
      </w:r>
    </w:p>
    <w:p w14:paraId="3D2F27BD" w14:textId="48BE0C69" w:rsidR="00583C69" w:rsidRDefault="00A165BD" w:rsidP="00F77312">
      <w:pPr>
        <w:pStyle w:val="Contenido"/>
        <w:rPr>
          <w:noProof/>
        </w:rPr>
      </w:pPr>
      <w:r w:rsidRPr="00A165BD">
        <w:rPr>
          <w:noProof/>
        </w:rPr>
        <w:drawing>
          <wp:inline distT="0" distB="0" distL="0" distR="0" wp14:anchorId="3DEEE279" wp14:editId="6EFBC3C1">
            <wp:extent cx="6371590" cy="3176270"/>
            <wp:effectExtent l="114300" t="114300" r="105410" b="13843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6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C5B335" w14:textId="77777777" w:rsidR="00587914" w:rsidRDefault="00587914" w:rsidP="00F77312">
      <w:pPr>
        <w:pStyle w:val="Contenido"/>
        <w:rPr>
          <w:noProof/>
        </w:rPr>
      </w:pPr>
    </w:p>
    <w:p w14:paraId="79C5743C" w14:textId="77777777" w:rsidR="00E623FB" w:rsidRDefault="00E623FB" w:rsidP="00F77312">
      <w:pPr>
        <w:pStyle w:val="Contenido"/>
        <w:rPr>
          <w:noProof/>
        </w:rPr>
      </w:pPr>
    </w:p>
    <w:p w14:paraId="288377EF" w14:textId="77777777" w:rsidR="00E623FB" w:rsidRDefault="00E623FB" w:rsidP="00F77312">
      <w:pPr>
        <w:pStyle w:val="Contenido"/>
        <w:rPr>
          <w:noProof/>
        </w:rPr>
      </w:pPr>
    </w:p>
    <w:p w14:paraId="5AF5AA02" w14:textId="77777777" w:rsidR="00E623FB" w:rsidRDefault="00E623FB" w:rsidP="00F77312">
      <w:pPr>
        <w:pStyle w:val="Contenido"/>
        <w:rPr>
          <w:noProof/>
        </w:rPr>
      </w:pPr>
    </w:p>
    <w:p w14:paraId="037BA2A2" w14:textId="77777777" w:rsidR="00E623FB" w:rsidRDefault="00E623FB" w:rsidP="00F77312">
      <w:pPr>
        <w:pStyle w:val="Contenido"/>
        <w:rPr>
          <w:noProof/>
        </w:rPr>
      </w:pPr>
    </w:p>
    <w:p w14:paraId="56DFFA36" w14:textId="77777777" w:rsidR="00E623FB" w:rsidRDefault="00E623FB" w:rsidP="00F77312">
      <w:pPr>
        <w:pStyle w:val="Contenido"/>
        <w:rPr>
          <w:noProof/>
        </w:rPr>
      </w:pPr>
    </w:p>
    <w:p w14:paraId="25408D6D" w14:textId="77777777" w:rsidR="00E623FB" w:rsidRDefault="00E623FB" w:rsidP="00F77312">
      <w:pPr>
        <w:pStyle w:val="Contenido"/>
        <w:rPr>
          <w:noProof/>
        </w:rPr>
      </w:pPr>
    </w:p>
    <w:p w14:paraId="63BE8AC3" w14:textId="77777777" w:rsidR="00E623FB" w:rsidRDefault="00E623FB" w:rsidP="00F77312">
      <w:pPr>
        <w:pStyle w:val="Contenido"/>
        <w:rPr>
          <w:noProof/>
        </w:rPr>
      </w:pPr>
    </w:p>
    <w:p w14:paraId="302C689C" w14:textId="77777777" w:rsidR="00E623FB" w:rsidRDefault="00E623FB" w:rsidP="00F77312">
      <w:pPr>
        <w:pStyle w:val="Contenido"/>
        <w:rPr>
          <w:noProof/>
        </w:rPr>
      </w:pPr>
    </w:p>
    <w:p w14:paraId="093DE7C7" w14:textId="77777777" w:rsidR="00E623FB" w:rsidRDefault="00E623FB" w:rsidP="00F77312">
      <w:pPr>
        <w:pStyle w:val="Contenido"/>
        <w:rPr>
          <w:noProof/>
        </w:rPr>
      </w:pPr>
    </w:p>
    <w:p w14:paraId="178E6698" w14:textId="77777777" w:rsidR="00E623FB" w:rsidRDefault="00E623FB" w:rsidP="00F77312">
      <w:pPr>
        <w:pStyle w:val="Contenido"/>
        <w:rPr>
          <w:noProof/>
        </w:rPr>
      </w:pPr>
    </w:p>
    <w:p w14:paraId="304F605D" w14:textId="0C8CBEB2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>DELETE para eliminar mensaje de su página personal.</w:t>
      </w:r>
    </w:p>
    <w:p w14:paraId="0F164060" w14:textId="6C1981D1" w:rsidR="00A65C92" w:rsidRPr="00A65C92" w:rsidRDefault="00A65C92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>Al devolvernos 204 NoContent sabemos que el mensaje se ha eliminado.</w:t>
      </w:r>
    </w:p>
    <w:p w14:paraId="2A8624DF" w14:textId="22A4F663" w:rsidR="007F5AD3" w:rsidRDefault="00E623FB" w:rsidP="00F77312">
      <w:pPr>
        <w:pStyle w:val="Contenido"/>
        <w:rPr>
          <w:noProof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7DA6EE8F" wp14:editId="6D319819">
            <wp:extent cx="6371590" cy="393700"/>
            <wp:effectExtent l="114300" t="114300" r="105410" b="1397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3EAF3" w14:textId="2D79C5CD" w:rsidR="00AC6E08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4D70BB6A" wp14:editId="06525500">
            <wp:extent cx="6371590" cy="2901950"/>
            <wp:effectExtent l="133350" t="114300" r="124460" b="16510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0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9C5FA" w14:textId="12ADB808" w:rsidR="00755F48" w:rsidRDefault="00755F48" w:rsidP="00F77312">
      <w:pPr>
        <w:pStyle w:val="Contenido"/>
        <w:rPr>
          <w:noProof/>
        </w:rPr>
      </w:pPr>
    </w:p>
    <w:p w14:paraId="56E8736B" w14:textId="77777777" w:rsidR="00587914" w:rsidRDefault="00587914" w:rsidP="00F77312">
      <w:pPr>
        <w:pStyle w:val="Contenido"/>
        <w:rPr>
          <w:noProof/>
        </w:rPr>
      </w:pPr>
    </w:p>
    <w:p w14:paraId="68055579" w14:textId="6F1E0FF7" w:rsidR="00587914" w:rsidRDefault="00587914" w:rsidP="00F77312">
      <w:pPr>
        <w:pStyle w:val="Contenido"/>
        <w:rPr>
          <w:noProof/>
        </w:rPr>
      </w:pPr>
      <w:r>
        <w:rPr>
          <w:noProof/>
        </w:rPr>
        <w:t>PUT para editar mensaje de su página personal.</w:t>
      </w:r>
    </w:p>
    <w:p w14:paraId="45EB6094" w14:textId="56E4396A" w:rsidR="00AC6E08" w:rsidRPr="00AC6E08" w:rsidRDefault="00755F48" w:rsidP="00F77312">
      <w:pPr>
        <w:pStyle w:val="Contenido"/>
        <w:rPr>
          <w:noProof/>
          <w:sz w:val="22"/>
          <w:szCs w:val="18"/>
        </w:rPr>
      </w:pPr>
      <w:r w:rsidRPr="00755F48">
        <w:rPr>
          <w:noProof/>
          <w:sz w:val="22"/>
          <w:szCs w:val="18"/>
        </w:rPr>
        <w:t>El contenido del mensaje es “Buenas tardes” y se ha cambiado por “Adios”.</w:t>
      </w:r>
    </w:p>
    <w:p w14:paraId="7F73AD46" w14:textId="435F5A08" w:rsidR="00755F48" w:rsidRPr="00755F48" w:rsidRDefault="00E42719" w:rsidP="00F77312">
      <w:pPr>
        <w:pStyle w:val="Contenido"/>
        <w:rPr>
          <w:noProof/>
          <w:sz w:val="24"/>
          <w:szCs w:val="20"/>
        </w:rPr>
      </w:pPr>
      <w:r w:rsidRPr="00E42719">
        <w:rPr>
          <w:noProof/>
          <w:sz w:val="24"/>
          <w:szCs w:val="20"/>
        </w:rPr>
        <w:drawing>
          <wp:inline distT="0" distB="0" distL="0" distR="0" wp14:anchorId="1F1538C4" wp14:editId="74394FA1">
            <wp:extent cx="6371590" cy="393700"/>
            <wp:effectExtent l="114300" t="114300" r="105410" b="1397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B2F4EF" w14:textId="0C26618E" w:rsidR="00587914" w:rsidRDefault="00E42719" w:rsidP="00F77312">
      <w:pPr>
        <w:pStyle w:val="Contenido"/>
        <w:rPr>
          <w:noProof/>
        </w:rPr>
      </w:pPr>
      <w:r w:rsidRPr="00E42719">
        <w:rPr>
          <w:noProof/>
        </w:rPr>
        <w:lastRenderedPageBreak/>
        <w:drawing>
          <wp:inline distT="0" distB="0" distL="0" distR="0" wp14:anchorId="187DF7D3" wp14:editId="0D743B22">
            <wp:extent cx="6371590" cy="3166745"/>
            <wp:effectExtent l="114300" t="114300" r="105410" b="14795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2A6E6" w14:textId="77777777" w:rsidR="00755F48" w:rsidRDefault="00755F48" w:rsidP="00F77312">
      <w:pPr>
        <w:pStyle w:val="Contenido"/>
        <w:rPr>
          <w:noProof/>
        </w:rPr>
      </w:pPr>
    </w:p>
    <w:p w14:paraId="6EDC649D" w14:textId="546B9B8D" w:rsidR="00583C69" w:rsidRDefault="00587914" w:rsidP="00F77312">
      <w:pPr>
        <w:pStyle w:val="Contenido"/>
        <w:rPr>
          <w:noProof/>
        </w:rPr>
      </w:pPr>
      <w:r>
        <w:rPr>
          <w:noProof/>
        </w:rPr>
        <w:t>GET para obtener todos los mensajes de un usuario.</w:t>
      </w:r>
    </w:p>
    <w:p w14:paraId="22FD4291" w14:textId="1AB6B8CE" w:rsidR="0082181E" w:rsidRDefault="00583C69" w:rsidP="00F77312">
      <w:pPr>
        <w:pStyle w:val="Contenido"/>
        <w:rPr>
          <w:noProof/>
        </w:rPr>
      </w:pPr>
      <w:r w:rsidRPr="00583C69">
        <w:rPr>
          <w:noProof/>
        </w:rPr>
        <w:drawing>
          <wp:inline distT="0" distB="0" distL="0" distR="0" wp14:anchorId="59C71610" wp14:editId="4A9515A1">
            <wp:extent cx="6374125" cy="482753"/>
            <wp:effectExtent l="133350" t="114300" r="122555" b="1651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140" b="-5796"/>
                    <a:stretch/>
                  </pic:blipFill>
                  <pic:spPr bwMode="auto">
                    <a:xfrm>
                      <a:off x="0" y="0"/>
                      <a:ext cx="6432121" cy="487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E8DD" w14:textId="77777777" w:rsidR="005316BC" w:rsidRDefault="005316BC" w:rsidP="00F77312">
      <w:pPr>
        <w:pStyle w:val="Contenido"/>
        <w:rPr>
          <w:noProof/>
        </w:rPr>
      </w:pPr>
    </w:p>
    <w:p w14:paraId="740F0F9E" w14:textId="5BEEC824" w:rsidR="00587914" w:rsidRDefault="00587914" w:rsidP="00F77312">
      <w:pPr>
        <w:pStyle w:val="Contenido"/>
        <w:rPr>
          <w:noProof/>
        </w:rPr>
      </w:pPr>
      <w:r>
        <w:rPr>
          <w:noProof/>
        </w:rPr>
        <w:t xml:space="preserve">Mismo GET pero con búsqueda por </w:t>
      </w:r>
      <w:r w:rsidR="00E00BE9">
        <w:rPr>
          <w:noProof/>
        </w:rPr>
        <w:t>fecha / cantidad.</w:t>
      </w:r>
    </w:p>
    <w:p w14:paraId="4F31C13C" w14:textId="5F849844" w:rsidR="004062B4" w:rsidRDefault="0082181E" w:rsidP="00F77312">
      <w:pPr>
        <w:pStyle w:val="Contenido"/>
        <w:rPr>
          <w:noProof/>
        </w:rPr>
      </w:pPr>
      <w:r>
        <w:rPr>
          <w:noProof/>
          <w:sz w:val="22"/>
          <w:szCs w:val="18"/>
        </w:rPr>
        <w:t xml:space="preserve">Hemos puesto de ejemplo el primer mensaje pero </w:t>
      </w:r>
      <w:r w:rsidR="004062B4">
        <w:rPr>
          <w:noProof/>
          <w:sz w:val="22"/>
          <w:szCs w:val="18"/>
        </w:rPr>
        <w:t>ahora solo dos tiene fecha mayor a 2010</w:t>
      </w:r>
    </w:p>
    <w:p w14:paraId="6AE24049" w14:textId="5941DFC0" w:rsidR="00AC6E08" w:rsidRDefault="004062B4" w:rsidP="00F77312">
      <w:pPr>
        <w:pStyle w:val="Contenido"/>
        <w:rPr>
          <w:noProof/>
        </w:rPr>
      </w:pPr>
      <w:r w:rsidRPr="004062B4">
        <w:rPr>
          <w:noProof/>
        </w:rPr>
        <w:drawing>
          <wp:inline distT="0" distB="0" distL="0" distR="0" wp14:anchorId="141AB3B8" wp14:editId="04783FD6">
            <wp:extent cx="6260135" cy="414558"/>
            <wp:effectExtent l="152400" t="114300" r="121920" b="138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572"/>
                    <a:stretch/>
                  </pic:blipFill>
                  <pic:spPr bwMode="auto">
                    <a:xfrm>
                      <a:off x="0" y="0"/>
                      <a:ext cx="6668808" cy="441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293C" w14:textId="7BABAACE" w:rsidR="0082181E" w:rsidRDefault="0082181E" w:rsidP="00F77312">
      <w:pPr>
        <w:pStyle w:val="Contenido"/>
        <w:rPr>
          <w:noProof/>
        </w:rPr>
      </w:pPr>
    </w:p>
    <w:p w14:paraId="734F63CD" w14:textId="77777777" w:rsidR="0082181E" w:rsidRDefault="0082181E" w:rsidP="00F77312">
      <w:pPr>
        <w:pStyle w:val="Contenido"/>
        <w:rPr>
          <w:noProof/>
        </w:rPr>
      </w:pPr>
    </w:p>
    <w:p w14:paraId="391C6CCD" w14:textId="36B6EE68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añadir un amigo.</w:t>
      </w:r>
      <w:r w:rsidR="00042311">
        <w:rPr>
          <w:noProof/>
        </w:rPr>
        <w:t xml:space="preserve"> </w:t>
      </w:r>
    </w:p>
    <w:p w14:paraId="7AE3BD58" w14:textId="124A11F9" w:rsidR="0082181E" w:rsidRPr="0082181E" w:rsidRDefault="0082181E" w:rsidP="00F77312">
      <w:pPr>
        <w:pStyle w:val="Contenido"/>
        <w:rPr>
          <w:noProof/>
          <w:sz w:val="22"/>
          <w:szCs w:val="18"/>
        </w:rPr>
      </w:pPr>
      <w:r w:rsidRPr="0082181E">
        <w:rPr>
          <w:noProof/>
          <w:sz w:val="22"/>
          <w:szCs w:val="18"/>
        </w:rPr>
        <w:t>Mostramos los amigos que había antes y como después hay uno más.</w:t>
      </w:r>
    </w:p>
    <w:p w14:paraId="4B4F1034" w14:textId="4129C7D3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4FD20C67" wp14:editId="6168FB6D">
            <wp:extent cx="3934897" cy="387528"/>
            <wp:effectExtent l="133350" t="114300" r="142240" b="146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536" b="5613"/>
                    <a:stretch/>
                  </pic:blipFill>
                  <pic:spPr bwMode="auto">
                    <a:xfrm>
                      <a:off x="0" y="0"/>
                      <a:ext cx="3984369" cy="39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874B" w14:textId="1B3F82EA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lastRenderedPageBreak/>
        <w:drawing>
          <wp:inline distT="0" distB="0" distL="0" distR="0" wp14:anchorId="1212B697" wp14:editId="401BE016">
            <wp:extent cx="6371590" cy="2870835"/>
            <wp:effectExtent l="133350" t="114300" r="124460" b="15811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70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F59C38" w14:textId="267D9A55" w:rsidR="0082181E" w:rsidRDefault="0082181E" w:rsidP="00F77312">
      <w:pPr>
        <w:pStyle w:val="Contenido"/>
        <w:rPr>
          <w:noProof/>
        </w:rPr>
      </w:pPr>
      <w:r w:rsidRPr="0082181E">
        <w:rPr>
          <w:noProof/>
        </w:rPr>
        <w:drawing>
          <wp:inline distT="0" distB="0" distL="0" distR="0" wp14:anchorId="00E93405" wp14:editId="662E559E">
            <wp:extent cx="6559858" cy="321462"/>
            <wp:effectExtent l="114300" t="114300" r="107950" b="154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5029" b="-8423"/>
                    <a:stretch/>
                  </pic:blipFill>
                  <pic:spPr bwMode="auto">
                    <a:xfrm>
                      <a:off x="0" y="0"/>
                      <a:ext cx="7110804" cy="348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4453" w14:textId="77777777" w:rsidR="0082181E" w:rsidRDefault="0082181E" w:rsidP="00F77312">
      <w:pPr>
        <w:pStyle w:val="Contenido"/>
        <w:rPr>
          <w:noProof/>
        </w:rPr>
      </w:pPr>
    </w:p>
    <w:p w14:paraId="6712BF1E" w14:textId="07E3EE09" w:rsidR="00B61D03" w:rsidRDefault="00587914" w:rsidP="00F77312">
      <w:pPr>
        <w:pStyle w:val="Contenido"/>
        <w:rPr>
          <w:noProof/>
        </w:rPr>
      </w:pPr>
      <w:r>
        <w:rPr>
          <w:noProof/>
        </w:rPr>
        <w:t>DELETE para borrar un amigo.</w:t>
      </w:r>
    </w:p>
    <w:p w14:paraId="0F530F97" w14:textId="5C77855B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Borramos el amigo número 3.</w:t>
      </w:r>
    </w:p>
    <w:p w14:paraId="6BA8BBA8" w14:textId="7879788D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4714C84" wp14:editId="57DFF49D">
            <wp:extent cx="6078931" cy="311362"/>
            <wp:effectExtent l="114300" t="114300" r="112395" b="1460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76881" w14:textId="6B63E9D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7C0C9B0D" wp14:editId="3EFEDE4A">
            <wp:extent cx="6371590" cy="432435"/>
            <wp:effectExtent l="133350" t="114300" r="124460" b="1390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2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2F4EBD" w14:textId="2154A7B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07F1C18" wp14:editId="4282C89F">
            <wp:extent cx="4198925" cy="333125"/>
            <wp:effectExtent l="152400" t="114300" r="144780" b="1435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1309"/>
                    <a:stretch/>
                  </pic:blipFill>
                  <pic:spPr bwMode="auto">
                    <a:xfrm>
                      <a:off x="0" y="0"/>
                      <a:ext cx="4283991" cy="339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D8CE" w14:textId="77777777" w:rsidR="00B61D03" w:rsidRDefault="00B61D03" w:rsidP="00F77312">
      <w:pPr>
        <w:pStyle w:val="Contenido"/>
        <w:rPr>
          <w:noProof/>
        </w:rPr>
      </w:pPr>
    </w:p>
    <w:p w14:paraId="34C35C1F" w14:textId="6D6F3B9E" w:rsidR="00587914" w:rsidRDefault="00587914" w:rsidP="00F77312">
      <w:pPr>
        <w:pStyle w:val="Contenido"/>
        <w:rPr>
          <w:noProof/>
        </w:rPr>
      </w:pPr>
      <w:r>
        <w:rPr>
          <w:noProof/>
        </w:rPr>
        <w:t>GET para obtener todos los amigos.</w:t>
      </w:r>
    </w:p>
    <w:p w14:paraId="0990531D" w14:textId="00563B2B" w:rsidR="00587914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4922872" wp14:editId="6E3CE2FE">
            <wp:extent cx="6078931" cy="311362"/>
            <wp:effectExtent l="114300" t="114300" r="112395" b="146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066"/>
                    <a:stretch/>
                  </pic:blipFill>
                  <pic:spPr bwMode="auto">
                    <a:xfrm>
                      <a:off x="0" y="0"/>
                      <a:ext cx="6186599" cy="316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DEFB" w14:textId="77777777" w:rsidR="00B61D03" w:rsidRDefault="00B61D03" w:rsidP="00F77312">
      <w:pPr>
        <w:pStyle w:val="Contenido"/>
        <w:rPr>
          <w:noProof/>
        </w:rPr>
      </w:pPr>
    </w:p>
    <w:p w14:paraId="36E4BCEF" w14:textId="4F77D108" w:rsidR="00B61D03" w:rsidRDefault="00B61D03" w:rsidP="00F77312">
      <w:pPr>
        <w:pStyle w:val="Contenido"/>
        <w:rPr>
          <w:noProof/>
        </w:rPr>
      </w:pPr>
      <w:r>
        <w:rPr>
          <w:noProof/>
        </w:rPr>
        <w:t>GET pero para obtener por patrón de nombre de amigos.</w:t>
      </w:r>
    </w:p>
    <w:p w14:paraId="2A1E7EEC" w14:textId="7A5C605C" w:rsidR="00B61D03" w:rsidRPr="00B61D03" w:rsidRDefault="00B61D03" w:rsidP="00F77312">
      <w:pPr>
        <w:pStyle w:val="Contenido"/>
        <w:rPr>
          <w:noProof/>
          <w:sz w:val="22"/>
          <w:szCs w:val="18"/>
        </w:rPr>
      </w:pPr>
      <w:r w:rsidRPr="00B61D03">
        <w:rPr>
          <w:noProof/>
          <w:sz w:val="22"/>
          <w:szCs w:val="18"/>
        </w:rPr>
        <w:t>Andrés no tiene v, entonces no sale al volverlo a buscar.</w:t>
      </w:r>
      <w:r w:rsidR="00EC4C21">
        <w:rPr>
          <w:noProof/>
          <w:sz w:val="22"/>
          <w:szCs w:val="18"/>
        </w:rPr>
        <w:t xml:space="preserve"> (El otro nombre es Javi)</w:t>
      </w:r>
    </w:p>
    <w:p w14:paraId="71B8A653" w14:textId="7DD08510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6A7556AA" wp14:editId="5DB7F90E">
            <wp:extent cx="6371590" cy="383133"/>
            <wp:effectExtent l="133350" t="114300" r="124460" b="1504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674" cy="383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14FBE6" w14:textId="736F11EB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lastRenderedPageBreak/>
        <w:drawing>
          <wp:inline distT="0" distB="0" distL="0" distR="0" wp14:anchorId="070F5F2F" wp14:editId="2B670BCC">
            <wp:extent cx="2844946" cy="412771"/>
            <wp:effectExtent l="114300" t="114300" r="127000" b="13970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5E5EA" w14:textId="16B48641" w:rsidR="00B61D03" w:rsidRDefault="00B61D03" w:rsidP="00F77312">
      <w:pPr>
        <w:pStyle w:val="Contenido"/>
        <w:rPr>
          <w:noProof/>
        </w:rPr>
      </w:pPr>
      <w:r w:rsidRPr="00B61D03">
        <w:rPr>
          <w:noProof/>
        </w:rPr>
        <w:drawing>
          <wp:inline distT="0" distB="0" distL="0" distR="0" wp14:anchorId="268F36B1" wp14:editId="483E99AE">
            <wp:extent cx="4337273" cy="431822"/>
            <wp:effectExtent l="133350" t="114300" r="120650" b="1397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4318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253002" w14:textId="77777777" w:rsidR="00B61D03" w:rsidRDefault="00B61D03" w:rsidP="00F77312">
      <w:pPr>
        <w:pStyle w:val="Contenido"/>
        <w:rPr>
          <w:noProof/>
        </w:rPr>
      </w:pPr>
    </w:p>
    <w:p w14:paraId="728DE38E" w14:textId="59EA0F9C" w:rsidR="00587914" w:rsidRDefault="00587914" w:rsidP="00F77312">
      <w:pPr>
        <w:pStyle w:val="Contenido"/>
        <w:rPr>
          <w:noProof/>
        </w:rPr>
      </w:pPr>
      <w:r>
        <w:rPr>
          <w:noProof/>
        </w:rPr>
        <w:t>POST para enviar un mensaje a otro usuario</w:t>
      </w:r>
      <w:r w:rsidR="00101414">
        <w:rPr>
          <w:noProof/>
        </w:rPr>
        <w:t xml:space="preserve"> en su página personal</w:t>
      </w:r>
      <w:r>
        <w:rPr>
          <w:noProof/>
        </w:rPr>
        <w:t>.</w:t>
      </w:r>
      <w:r w:rsidR="00042311">
        <w:rPr>
          <w:noProof/>
        </w:rPr>
        <w:t xml:space="preserve"> </w:t>
      </w:r>
    </w:p>
    <w:p w14:paraId="7A0917FF" w14:textId="67745C5D" w:rsidR="00587914" w:rsidRPr="00E623FB" w:rsidRDefault="00E623FB" w:rsidP="00F77312">
      <w:pPr>
        <w:pStyle w:val="Contenido"/>
        <w:rPr>
          <w:noProof/>
          <w:sz w:val="22"/>
          <w:szCs w:val="18"/>
        </w:rPr>
      </w:pPr>
      <w:r w:rsidRPr="00E623FB">
        <w:rPr>
          <w:noProof/>
          <w:sz w:val="22"/>
          <w:szCs w:val="18"/>
        </w:rPr>
        <w:t xml:space="preserve">Podemos ver como puedo crear arriba en el forum1 que sería mi usuario y </w:t>
      </w:r>
      <w:r>
        <w:rPr>
          <w:noProof/>
          <w:sz w:val="22"/>
          <w:szCs w:val="18"/>
        </w:rPr>
        <w:t>a</w:t>
      </w:r>
      <w:r w:rsidRPr="00E623FB">
        <w:rPr>
          <w:noProof/>
          <w:sz w:val="22"/>
          <w:szCs w:val="18"/>
        </w:rPr>
        <w:t xml:space="preserve">quí en </w:t>
      </w:r>
      <w:r>
        <w:rPr>
          <w:noProof/>
          <w:sz w:val="22"/>
          <w:szCs w:val="18"/>
        </w:rPr>
        <w:t>e</w:t>
      </w:r>
      <w:r w:rsidRPr="00E623FB">
        <w:rPr>
          <w:noProof/>
          <w:sz w:val="22"/>
          <w:szCs w:val="18"/>
        </w:rPr>
        <w:t>l forum 3.</w:t>
      </w:r>
    </w:p>
    <w:p w14:paraId="13E79872" w14:textId="0F975F44" w:rsidR="00E623FB" w:rsidRDefault="00E623FB" w:rsidP="00F77312">
      <w:pPr>
        <w:pStyle w:val="Contenido"/>
        <w:rPr>
          <w:noProof/>
        </w:rPr>
      </w:pPr>
      <w:r w:rsidRPr="00E623FB">
        <w:rPr>
          <w:noProof/>
        </w:rPr>
        <w:drawing>
          <wp:inline distT="0" distB="0" distL="0" distR="0" wp14:anchorId="3D2E660E" wp14:editId="71FFE6C1">
            <wp:extent cx="6371590" cy="3251200"/>
            <wp:effectExtent l="114300" t="114300" r="105410" b="13970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5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79EBF1" w14:textId="77777777" w:rsidR="00E42719" w:rsidRDefault="00E42719" w:rsidP="00F77312">
      <w:pPr>
        <w:pStyle w:val="Contenido"/>
        <w:rPr>
          <w:noProof/>
        </w:rPr>
      </w:pPr>
    </w:p>
    <w:p w14:paraId="1774C9C4" w14:textId="766D2FA7" w:rsidR="00E42719" w:rsidRDefault="00587914" w:rsidP="00F77312">
      <w:pPr>
        <w:pStyle w:val="Contenido"/>
        <w:rPr>
          <w:noProof/>
        </w:rPr>
      </w:pPr>
      <w:r>
        <w:rPr>
          <w:noProof/>
        </w:rPr>
        <w:t>GET buscar en todos los mensajes de nuestro</w:t>
      </w:r>
      <w:r w:rsidR="007F5AD3">
        <w:rPr>
          <w:noProof/>
        </w:rPr>
        <w:t>s</w:t>
      </w:r>
      <w:r>
        <w:rPr>
          <w:noProof/>
        </w:rPr>
        <w:t xml:space="preserve"> amigos por contenido.</w:t>
      </w:r>
      <w:r w:rsidR="00042311">
        <w:rPr>
          <w:noProof/>
        </w:rPr>
        <w:t xml:space="preserve"> </w:t>
      </w:r>
    </w:p>
    <w:p w14:paraId="103D8AB6" w14:textId="3A3099A8" w:rsidR="00A71D16" w:rsidRPr="00A71D16" w:rsidRDefault="00A71D16" w:rsidP="00F77312">
      <w:pPr>
        <w:pStyle w:val="Contenido"/>
        <w:rPr>
          <w:noProof/>
          <w:sz w:val="22"/>
          <w:szCs w:val="18"/>
        </w:rPr>
      </w:pPr>
      <w:r>
        <w:rPr>
          <w:noProof/>
          <w:sz w:val="22"/>
          <w:szCs w:val="18"/>
        </w:rPr>
        <w:t xml:space="preserve">Con los demás podemos ver que </w:t>
      </w:r>
      <w:r w:rsidR="001B2546">
        <w:rPr>
          <w:noProof/>
          <w:sz w:val="22"/>
          <w:szCs w:val="18"/>
        </w:rPr>
        <w:t>tenemos más de 2 mensajes, pero con el filtro de Hola solo hay dos</w:t>
      </w:r>
      <w:r>
        <w:rPr>
          <w:noProof/>
          <w:sz w:val="22"/>
          <w:szCs w:val="18"/>
        </w:rPr>
        <w:t>.</w:t>
      </w:r>
    </w:p>
    <w:p w14:paraId="136D9D2F" w14:textId="6DA7A53D" w:rsidR="005316BC" w:rsidRDefault="001B2546" w:rsidP="00F77312">
      <w:pPr>
        <w:pStyle w:val="Contenido"/>
        <w:rPr>
          <w:noProof/>
        </w:rPr>
      </w:pPr>
      <w:r w:rsidRPr="001B2546">
        <w:rPr>
          <w:noProof/>
        </w:rPr>
        <w:drawing>
          <wp:inline distT="0" distB="0" distL="0" distR="0" wp14:anchorId="537AF3F2" wp14:editId="63C42C58">
            <wp:extent cx="6371590" cy="385445"/>
            <wp:effectExtent l="133350" t="114300" r="124460" b="1479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5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09B42" w14:textId="77777777" w:rsidR="00FF3D5F" w:rsidRDefault="00FF3D5F" w:rsidP="00F77312">
      <w:pPr>
        <w:pStyle w:val="Contenido"/>
        <w:rPr>
          <w:noProof/>
        </w:rPr>
      </w:pPr>
    </w:p>
    <w:p w14:paraId="7D99ADF7" w14:textId="77777777" w:rsidR="00F04CD4" w:rsidRDefault="00F04CD4" w:rsidP="00F77312">
      <w:pPr>
        <w:pStyle w:val="Contenido"/>
        <w:rPr>
          <w:noProof/>
        </w:rPr>
      </w:pPr>
    </w:p>
    <w:p w14:paraId="0C91A133" w14:textId="77777777" w:rsidR="00F04CD4" w:rsidRDefault="00F04CD4" w:rsidP="00F77312">
      <w:pPr>
        <w:pStyle w:val="Contenido"/>
        <w:rPr>
          <w:noProof/>
        </w:rPr>
      </w:pPr>
    </w:p>
    <w:p w14:paraId="75A190F5" w14:textId="77777777" w:rsidR="00F04CD4" w:rsidRDefault="00F04CD4" w:rsidP="00F77312">
      <w:pPr>
        <w:pStyle w:val="Contenido"/>
        <w:rPr>
          <w:noProof/>
        </w:rPr>
      </w:pPr>
    </w:p>
    <w:p w14:paraId="6FAC371B" w14:textId="77777777" w:rsidR="00F04CD4" w:rsidRDefault="00F04CD4" w:rsidP="00F77312">
      <w:pPr>
        <w:pStyle w:val="Contenido"/>
        <w:rPr>
          <w:noProof/>
        </w:rPr>
      </w:pPr>
    </w:p>
    <w:p w14:paraId="51A28963" w14:textId="77777777" w:rsidR="00F04CD4" w:rsidRDefault="00F04CD4" w:rsidP="00F77312">
      <w:pPr>
        <w:pStyle w:val="Contenido"/>
        <w:rPr>
          <w:noProof/>
        </w:rPr>
      </w:pPr>
    </w:p>
    <w:p w14:paraId="61EAD27E" w14:textId="77777777" w:rsidR="00F04CD4" w:rsidRDefault="00F04CD4" w:rsidP="00F77312">
      <w:pPr>
        <w:pStyle w:val="Contenido"/>
        <w:rPr>
          <w:noProof/>
        </w:rPr>
      </w:pPr>
    </w:p>
    <w:p w14:paraId="1C11D8F4" w14:textId="77777777" w:rsidR="00F04CD4" w:rsidRDefault="00F04CD4" w:rsidP="00F77312">
      <w:pPr>
        <w:pStyle w:val="Contenido"/>
        <w:rPr>
          <w:noProof/>
        </w:rPr>
      </w:pPr>
    </w:p>
    <w:p w14:paraId="010E460E" w14:textId="3D7D4276" w:rsidR="00587914" w:rsidRDefault="00587914" w:rsidP="00F77312">
      <w:pPr>
        <w:pStyle w:val="Contenido"/>
        <w:rPr>
          <w:noProof/>
        </w:rPr>
      </w:pPr>
      <w:r>
        <w:rPr>
          <w:noProof/>
        </w:rPr>
        <w:lastRenderedPageBreak/>
        <w:t xml:space="preserve">GET </w:t>
      </w:r>
      <w:r w:rsidR="00F04CD4">
        <w:rPr>
          <w:noProof/>
        </w:rPr>
        <w:t>profile</w:t>
      </w:r>
    </w:p>
    <w:p w14:paraId="2D5B1C1C" w14:textId="63B893B1" w:rsidR="00F04CD4" w:rsidRPr="00F04CD4" w:rsidRDefault="00F04CD4" w:rsidP="00F77312">
      <w:pPr>
        <w:pStyle w:val="Contenido"/>
        <w:rPr>
          <w:noProof/>
          <w:sz w:val="22"/>
          <w:szCs w:val="18"/>
        </w:rPr>
      </w:pPr>
      <w:r w:rsidRPr="00F04CD4">
        <w:rPr>
          <w:noProof/>
          <w:sz w:val="22"/>
          <w:szCs w:val="18"/>
        </w:rPr>
        <w:t>Con este GET</w:t>
      </w:r>
      <w:r>
        <w:rPr>
          <w:noProof/>
          <w:sz w:val="22"/>
          <w:szCs w:val="18"/>
        </w:rPr>
        <w:t xml:space="preserve"> recibimos datos de usuario, últimos 10 mensajes de sus amigos y último mensaje escrito por el usuario.</w:t>
      </w:r>
    </w:p>
    <w:p w14:paraId="7E3FB760" w14:textId="7C715A2E" w:rsidR="00F04CD4" w:rsidRPr="003C1989" w:rsidRDefault="00F04CD4" w:rsidP="00F77312">
      <w:pPr>
        <w:pStyle w:val="Contenido"/>
        <w:rPr>
          <w:noProof/>
        </w:rPr>
      </w:pPr>
      <w:r w:rsidRPr="00F04CD4">
        <w:rPr>
          <w:noProof/>
        </w:rPr>
        <w:drawing>
          <wp:inline distT="0" distB="0" distL="0" distR="0" wp14:anchorId="239D7F9D" wp14:editId="1765D86D">
            <wp:extent cx="6371590" cy="4226560"/>
            <wp:effectExtent l="133350" t="114300" r="124460" b="17399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04CD4" w:rsidRPr="003C1989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C5585" w14:textId="77777777" w:rsidR="00A27C48" w:rsidRDefault="00A27C48">
      <w:r>
        <w:separator/>
      </w:r>
    </w:p>
    <w:p w14:paraId="5779AEEC" w14:textId="77777777" w:rsidR="00A27C48" w:rsidRDefault="00A27C48"/>
  </w:endnote>
  <w:endnote w:type="continuationSeparator" w:id="0">
    <w:p w14:paraId="7E42BEDC" w14:textId="77777777" w:rsidR="00A27C48" w:rsidRDefault="00A27C48">
      <w:r>
        <w:continuationSeparator/>
      </w:r>
    </w:p>
    <w:p w14:paraId="61A0E924" w14:textId="77777777" w:rsidR="00A27C48" w:rsidRDefault="00A27C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1749E5B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8FD8F45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9734D" w14:textId="77777777" w:rsidR="00A27C48" w:rsidRDefault="00A27C48">
      <w:r>
        <w:separator/>
      </w:r>
    </w:p>
    <w:p w14:paraId="74D92005" w14:textId="77777777" w:rsidR="00A27C48" w:rsidRDefault="00A27C48"/>
  </w:footnote>
  <w:footnote w:type="continuationSeparator" w:id="0">
    <w:p w14:paraId="62872A14" w14:textId="77777777" w:rsidR="00A27C48" w:rsidRDefault="00A27C48">
      <w:r>
        <w:continuationSeparator/>
      </w:r>
    </w:p>
    <w:p w14:paraId="76663434" w14:textId="77777777" w:rsidR="00A27C48" w:rsidRDefault="00A27C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8A3C09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134DFE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D1F7CD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E6E82"/>
    <w:multiLevelType w:val="hybridMultilevel"/>
    <w:tmpl w:val="93CA432A"/>
    <w:lvl w:ilvl="0" w:tplc="67EE78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C31C0"/>
    <w:multiLevelType w:val="hybridMultilevel"/>
    <w:tmpl w:val="C15092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81862">
    <w:abstractNumId w:val="1"/>
  </w:num>
  <w:num w:numId="2" w16cid:durableId="81653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86"/>
    <w:rsid w:val="0002482E"/>
    <w:rsid w:val="00042311"/>
    <w:rsid w:val="00050324"/>
    <w:rsid w:val="000671B5"/>
    <w:rsid w:val="000747A0"/>
    <w:rsid w:val="000A0150"/>
    <w:rsid w:val="000E63C9"/>
    <w:rsid w:val="00101414"/>
    <w:rsid w:val="00130E9D"/>
    <w:rsid w:val="00146BE4"/>
    <w:rsid w:val="00150A6D"/>
    <w:rsid w:val="001557D8"/>
    <w:rsid w:val="00185B35"/>
    <w:rsid w:val="001B2546"/>
    <w:rsid w:val="001F2BC8"/>
    <w:rsid w:val="001F5F6B"/>
    <w:rsid w:val="00243EBC"/>
    <w:rsid w:val="00246A35"/>
    <w:rsid w:val="00284348"/>
    <w:rsid w:val="002D6A0B"/>
    <w:rsid w:val="002F51F5"/>
    <w:rsid w:val="002F5360"/>
    <w:rsid w:val="00302596"/>
    <w:rsid w:val="00312137"/>
    <w:rsid w:val="003239CD"/>
    <w:rsid w:val="00330359"/>
    <w:rsid w:val="0033762F"/>
    <w:rsid w:val="00360494"/>
    <w:rsid w:val="00366C7E"/>
    <w:rsid w:val="00384EA3"/>
    <w:rsid w:val="00386E78"/>
    <w:rsid w:val="003A39A1"/>
    <w:rsid w:val="003C1989"/>
    <w:rsid w:val="003C2191"/>
    <w:rsid w:val="003D2594"/>
    <w:rsid w:val="003D3863"/>
    <w:rsid w:val="004062B4"/>
    <w:rsid w:val="004110DE"/>
    <w:rsid w:val="0044085A"/>
    <w:rsid w:val="004B21A5"/>
    <w:rsid w:val="004E5FEE"/>
    <w:rsid w:val="005037F0"/>
    <w:rsid w:val="00516A86"/>
    <w:rsid w:val="005275F6"/>
    <w:rsid w:val="005316BC"/>
    <w:rsid w:val="00572102"/>
    <w:rsid w:val="00583C69"/>
    <w:rsid w:val="00587914"/>
    <w:rsid w:val="005D654A"/>
    <w:rsid w:val="005F1BB0"/>
    <w:rsid w:val="00656C4D"/>
    <w:rsid w:val="006D7BB6"/>
    <w:rsid w:val="006E5716"/>
    <w:rsid w:val="007302B3"/>
    <w:rsid w:val="00730733"/>
    <w:rsid w:val="007309A6"/>
    <w:rsid w:val="00730E3A"/>
    <w:rsid w:val="00736AAF"/>
    <w:rsid w:val="00755F48"/>
    <w:rsid w:val="00765B2A"/>
    <w:rsid w:val="00783A34"/>
    <w:rsid w:val="007C6B52"/>
    <w:rsid w:val="007D16C5"/>
    <w:rsid w:val="007F5AD3"/>
    <w:rsid w:val="0082181E"/>
    <w:rsid w:val="008235F7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87863"/>
    <w:rsid w:val="009C7720"/>
    <w:rsid w:val="00A165BD"/>
    <w:rsid w:val="00A23AFA"/>
    <w:rsid w:val="00A27C48"/>
    <w:rsid w:val="00A31B3E"/>
    <w:rsid w:val="00A532F3"/>
    <w:rsid w:val="00A65C92"/>
    <w:rsid w:val="00A71D16"/>
    <w:rsid w:val="00A8489E"/>
    <w:rsid w:val="00AB02A7"/>
    <w:rsid w:val="00AC29F3"/>
    <w:rsid w:val="00AC6E08"/>
    <w:rsid w:val="00AE62CC"/>
    <w:rsid w:val="00B231E5"/>
    <w:rsid w:val="00B61D03"/>
    <w:rsid w:val="00BD4D86"/>
    <w:rsid w:val="00C02B87"/>
    <w:rsid w:val="00C4086D"/>
    <w:rsid w:val="00C847BA"/>
    <w:rsid w:val="00C93338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0A7"/>
    <w:rsid w:val="00D90290"/>
    <w:rsid w:val="00DC706A"/>
    <w:rsid w:val="00DD0996"/>
    <w:rsid w:val="00DD152F"/>
    <w:rsid w:val="00DE213F"/>
    <w:rsid w:val="00DF027C"/>
    <w:rsid w:val="00E00A32"/>
    <w:rsid w:val="00E00BE9"/>
    <w:rsid w:val="00E22ACD"/>
    <w:rsid w:val="00E42719"/>
    <w:rsid w:val="00E620B0"/>
    <w:rsid w:val="00E623FB"/>
    <w:rsid w:val="00E81B40"/>
    <w:rsid w:val="00E86979"/>
    <w:rsid w:val="00EA2F13"/>
    <w:rsid w:val="00EC4C21"/>
    <w:rsid w:val="00EF555B"/>
    <w:rsid w:val="00F027BB"/>
    <w:rsid w:val="00F04CD4"/>
    <w:rsid w:val="00F11DCF"/>
    <w:rsid w:val="00F162EA"/>
    <w:rsid w:val="00F52D27"/>
    <w:rsid w:val="00F77312"/>
    <w:rsid w:val="00F83527"/>
    <w:rsid w:val="00FD583F"/>
    <w:rsid w:val="00FD7488"/>
    <w:rsid w:val="00FF16B4"/>
    <w:rsid w:val="00FF3D5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7BCDD"/>
  <w15:docId w15:val="{5DD509FF-6D75-4ABF-8E58-759121918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33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unhideWhenUsed/>
    <w:rsid w:val="00BD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table" w:styleId="Tablaconcuadrcula5oscura-nfasis2">
    <w:name w:val="Grid Table 5 Dark Accent 2"/>
    <w:basedOn w:val="Tablanormal"/>
    <w:uiPriority w:val="50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Tablaconcuadrcula4-nfasis3">
    <w:name w:val="Grid Table 4 Accent 3"/>
    <w:basedOn w:val="Tablanormal"/>
    <w:uiPriority w:val="49"/>
    <w:rsid w:val="00BD4D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1Claro-nfasis2">
    <w:name w:val="Grid Table 1 Light Accent 2"/>
    <w:basedOn w:val="Tablanormal"/>
    <w:uiPriority w:val="46"/>
    <w:rsid w:val="00386E78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776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8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5668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A6D5EB04444EAA8309FEA08F7C8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B9EEE-0444-41E1-9C93-16DD18B4FAB2}"/>
      </w:docPartPr>
      <w:docPartBody>
        <w:p w:rsidR="00000000" w:rsidRDefault="00000000">
          <w:pPr>
            <w:pStyle w:val="9AA6D5EB04444EAA8309FEA08F7C824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abril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D96FB2D164B14C8FA25DF9D77F1D2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6A7A7-C9D4-45E1-9ACC-C0ADB8C884AC}"/>
      </w:docPartPr>
      <w:docPartBody>
        <w:p w:rsidR="00000000" w:rsidRDefault="00000000">
          <w:pPr>
            <w:pStyle w:val="D96FB2D164B14C8FA25DF9D77F1D2CF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09"/>
    <w:rsid w:val="00B7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9AA6D5EB04444EAA8309FEA08F7C824C">
    <w:name w:val="9AA6D5EB04444EAA8309FEA08F7C824C"/>
  </w:style>
  <w:style w:type="paragraph" w:customStyle="1" w:styleId="29EE4706FA2444139C6C314131B5D941">
    <w:name w:val="29EE4706FA2444139C6C314131B5D941"/>
  </w:style>
  <w:style w:type="paragraph" w:customStyle="1" w:styleId="D96FB2D164B14C8FA25DF9D77F1D2CF9">
    <w:name w:val="D96FB2D164B14C8FA25DF9D77F1D2CF9"/>
  </w:style>
  <w:style w:type="paragraph" w:customStyle="1" w:styleId="8315AF687A3A472F9B5339276E1F0B51">
    <w:name w:val="8315AF687A3A472F9B5339276E1F0B51"/>
  </w:style>
  <w:style w:type="paragraph" w:customStyle="1" w:styleId="491D7A1E71DA4A45B85D0543E118AF2A">
    <w:name w:val="491D7A1E71DA4A45B85D0543E118AF2A"/>
  </w:style>
  <w:style w:type="paragraph" w:customStyle="1" w:styleId="A5E9CDE86D084967B3870E330EB33EE8">
    <w:name w:val="A5E9CDE86D084967B3870E330EB33EE8"/>
  </w:style>
  <w:style w:type="paragraph" w:customStyle="1" w:styleId="051FEB6840E447E3A0C8A2BEEF59615C">
    <w:name w:val="051FEB6840E447E3A0C8A2BEEF59615C"/>
  </w:style>
  <w:style w:type="paragraph" w:customStyle="1" w:styleId="8AA9948659924CA1A36AF4EF51AC226F">
    <w:name w:val="8AA9948659924CA1A36AF4EF51AC22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Andrés Ollero Morales
Víctor Arzoz Consuegra
Javier Sánchez Tirados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310</TotalTime>
  <Pages>15</Pages>
  <Words>1076</Words>
  <Characters>5918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 Santir</dc:creator>
  <cp:keywords/>
  <cp:lastModifiedBy>j.stirados@alumnos.upm.es</cp:lastModifiedBy>
  <cp:revision>29</cp:revision>
  <cp:lastPrinted>2006-08-01T17:47:00Z</cp:lastPrinted>
  <dcterms:created xsi:type="dcterms:W3CDTF">2023-04-16T13:26:00Z</dcterms:created>
  <dcterms:modified xsi:type="dcterms:W3CDTF">2023-04-16T18:36:00Z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